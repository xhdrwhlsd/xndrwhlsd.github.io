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3349" w14:textId="77777777" w:rsidR="00E071BF" w:rsidRPr="00A01DA6" w:rsidRDefault="00E071BF">
      <w:pPr>
        <w:rPr>
          <w:b/>
          <w:sz w:val="28"/>
          <w:szCs w:val="24"/>
          <w:lang w:val="en-US"/>
        </w:rPr>
        <w:sectPr w:rsidR="00E071BF" w:rsidRPr="00A01DA6" w:rsidSect="00153DA8">
          <w:headerReference w:type="default" r:id="rId8"/>
          <w:footerReference w:type="even" r:id="rId9"/>
          <w:footerReference w:type="default" r:id="rId10"/>
          <w:headerReference w:type="first" r:id="rId11"/>
          <w:pgSz w:w="11907" w:h="16839" w:code="9"/>
          <w:pgMar w:top="992" w:right="284" w:bottom="993" w:left="1701" w:header="284" w:footer="720" w:gutter="0"/>
          <w:pgNumType w:start="4"/>
          <w:cols w:space="720"/>
          <w:titlePg/>
          <w:docGrid w:linePitch="272"/>
        </w:sectPr>
      </w:pPr>
    </w:p>
    <w:p w14:paraId="0E0D4DB1" w14:textId="77777777" w:rsidR="00153DA8" w:rsidRPr="00A47CCA" w:rsidRDefault="00153DA8" w:rsidP="00153DA8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auto"/>
        <w:ind w:left="-284"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lastRenderedPageBreak/>
        <w:t>Содержание</w:t>
      </w:r>
    </w:p>
    <w:p w14:paraId="2F6A2E6F" w14:textId="23063237" w:rsidR="00E152DD" w:rsidRDefault="00316583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TOC \h \z \t "Заголовок середина;1;Заголовок абзац;1;Заголовок центр лист;1" </w:instrText>
      </w:r>
      <w:r>
        <w:rPr>
          <w:b/>
        </w:rPr>
        <w:fldChar w:fldCharType="separate"/>
      </w:r>
      <w:hyperlink w:anchor="_Toc136950701" w:history="1">
        <w:r w:rsidR="00E152DD" w:rsidRPr="00130C83">
          <w:rPr>
            <w:rStyle w:val="ab"/>
          </w:rPr>
          <w:t>1 Анализ задачи</w:t>
        </w:r>
        <w:r w:rsidR="00E152DD">
          <w:rPr>
            <w:webHidden/>
          </w:rPr>
          <w:tab/>
        </w:r>
        <w:r w:rsidR="00E152DD">
          <w:rPr>
            <w:webHidden/>
          </w:rPr>
          <w:fldChar w:fldCharType="begin"/>
        </w:r>
        <w:r w:rsidR="00E152DD">
          <w:rPr>
            <w:webHidden/>
          </w:rPr>
          <w:instrText xml:space="preserve"> PAGEREF _Toc136950701 \h </w:instrText>
        </w:r>
        <w:r w:rsidR="00E152DD">
          <w:rPr>
            <w:webHidden/>
          </w:rPr>
        </w:r>
        <w:r w:rsidR="00E152DD">
          <w:rPr>
            <w:webHidden/>
          </w:rPr>
          <w:fldChar w:fldCharType="separate"/>
        </w:r>
        <w:r w:rsidR="00C85838">
          <w:rPr>
            <w:webHidden/>
          </w:rPr>
          <w:t>3</w:t>
        </w:r>
        <w:r w:rsidR="00E152DD">
          <w:rPr>
            <w:webHidden/>
          </w:rPr>
          <w:fldChar w:fldCharType="end"/>
        </w:r>
      </w:hyperlink>
    </w:p>
    <w:p w14:paraId="17841578" w14:textId="715AEA90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2" w:history="1">
        <w:r w:rsidRPr="00130C83">
          <w:rPr>
            <w:rStyle w:val="ab"/>
          </w:rPr>
          <w:t>1.1 Постановка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1385876" w14:textId="55DED2ED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3" w:history="1">
        <w:r w:rsidRPr="00130C83">
          <w:rPr>
            <w:rStyle w:val="ab"/>
          </w:rPr>
          <w:t>1.2 Инструменты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9A685BA" w14:textId="1C08B9F6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4" w:history="1">
        <w:r w:rsidRPr="00130C83">
          <w:rPr>
            <w:rStyle w:val="ab"/>
          </w:rPr>
          <w:t>2 Проектирование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46508C2" w14:textId="08176DFC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5" w:history="1">
        <w:r w:rsidRPr="00130C83">
          <w:rPr>
            <w:rStyle w:val="ab"/>
          </w:rPr>
          <w:t>2.1 Гайд по стилю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30DF2A9" w14:textId="58FFC3E7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6" w:history="1">
        <w:r w:rsidRPr="00130C83">
          <w:rPr>
            <w:rStyle w:val="ab"/>
          </w:rPr>
          <w:t>2.1.1 Логотип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2324B9" w14:textId="21963431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7" w:history="1">
        <w:r w:rsidRPr="00130C83">
          <w:rPr>
            <w:rStyle w:val="ab"/>
          </w:rPr>
          <w:t>2.1.2 Цветовая палитра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4449331" w14:textId="25A3D0DC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8" w:history="1">
        <w:r w:rsidRPr="00130C83">
          <w:rPr>
            <w:rStyle w:val="ab"/>
          </w:rPr>
          <w:t>2.1.4 Схема сайта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5CF8B4E" w14:textId="1D5D9A4A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09" w:history="1">
        <w:r w:rsidRPr="00130C83">
          <w:rPr>
            <w:rStyle w:val="ab"/>
          </w:rPr>
          <w:t>2.1.5 Навигация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61FF445" w14:textId="67DF4BC3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0" w:history="1">
        <w:r w:rsidRPr="00130C83">
          <w:rPr>
            <w:rStyle w:val="ab"/>
          </w:rPr>
          <w:t>2.1.6 Иконки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2EAD91A" w14:textId="0D2797BA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1" w:history="1">
        <w:r w:rsidRPr="00130C83">
          <w:rPr>
            <w:rStyle w:val="ab"/>
          </w:rPr>
          <w:t>2.1.7 Кнопки и поля ввода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69792B6" w14:textId="6D6DAB1F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2" w:history="1">
        <w:r w:rsidRPr="00130C83">
          <w:rPr>
            <w:rStyle w:val="ab"/>
          </w:rPr>
          <w:t>2.1.8 Компоненты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FE428E9" w14:textId="4F5DAAE5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3" w:history="1">
        <w:r w:rsidRPr="00130C83">
          <w:rPr>
            <w:rStyle w:val="ab"/>
          </w:rPr>
          <w:t>3 Реализация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F022F7D" w14:textId="30960BB5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4" w:history="1">
        <w:r w:rsidRPr="00130C83">
          <w:rPr>
            <w:rStyle w:val="ab"/>
          </w:rPr>
          <w:t>3.1 Руководство программиста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1E494C4" w14:textId="2F72FC9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5" w:history="1">
        <w:r w:rsidRPr="00130C83">
          <w:rPr>
            <w:rStyle w:val="ab"/>
          </w:rPr>
          <w:t>3.1.1 Общие сведения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92C128D" w14:textId="5A81F712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6" w:history="1">
        <w:r w:rsidRPr="00130C83">
          <w:rPr>
            <w:rStyle w:val="ab"/>
          </w:rPr>
          <w:t xml:space="preserve">3.1.2 Динамические элементы на </w:t>
        </w:r>
        <w:r w:rsidRPr="00130C83">
          <w:rPr>
            <w:rStyle w:val="ab"/>
            <w:lang w:val="en-US"/>
          </w:rPr>
          <w:t>CSS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AD05B8D" w14:textId="15978CF1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7" w:history="1">
        <w:r w:rsidRPr="00130C83">
          <w:rPr>
            <w:rStyle w:val="ab"/>
          </w:rPr>
          <w:t xml:space="preserve">3.1.3 Элементы на </w:t>
        </w:r>
        <w:r w:rsidRPr="00130C83">
          <w:rPr>
            <w:rStyle w:val="ab"/>
            <w:lang w:val="en-US"/>
          </w:rPr>
          <w:t>JavaScript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6551022" w14:textId="54B2569E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8" w:history="1">
        <w:r w:rsidRPr="00130C83">
          <w:rPr>
            <w:rStyle w:val="ab"/>
          </w:rPr>
          <w:t>3.2 Спецификация файлов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858AF01" w14:textId="738E2F31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19" w:history="1">
        <w:r w:rsidRPr="00130C83">
          <w:rPr>
            <w:rStyle w:val="ab"/>
          </w:rPr>
          <w:t>4 Тестирование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D3EC494" w14:textId="31C0F5D7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0" w:history="1">
        <w:r w:rsidRPr="00130C83">
          <w:rPr>
            <w:rStyle w:val="ab"/>
          </w:rPr>
          <w:t>5 Применение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C084E7C" w14:textId="35A9EDA1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1" w:history="1">
        <w:r w:rsidRPr="00130C83">
          <w:rPr>
            <w:rStyle w:val="ab"/>
          </w:rPr>
          <w:t xml:space="preserve">5.1 Размещение на </w:t>
        </w:r>
        <w:r w:rsidRPr="00130C83">
          <w:rPr>
            <w:rStyle w:val="ab"/>
            <w:lang w:val="en-US"/>
          </w:rPr>
          <w:t>GitHub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15B7DA78" w14:textId="6E976657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2" w:history="1">
        <w:r w:rsidRPr="00130C83">
          <w:rPr>
            <w:rStyle w:val="ab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4944E4F7" w14:textId="63B8257D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3" w:history="1">
        <w:r w:rsidRPr="00130C83">
          <w:rPr>
            <w:rStyle w:val="ab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_Toc136950723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85838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7310BA7C" w14:textId="3965238A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hyperlink w:anchor="_Toc136950724" w:history="1">
        <w:r w:rsidRPr="00130C83">
          <w:rPr>
            <w:rStyle w:val="ab"/>
          </w:rPr>
          <w:t>Приложение А Модульная сетка</w:t>
        </w:r>
      </w:hyperlink>
    </w:p>
    <w:p w14:paraId="63CF1052" w14:textId="77777777" w:rsidR="00316583" w:rsidRDefault="00316583" w:rsidP="00E71709">
      <w:pPr>
        <w:spacing w:line="360" w:lineRule="exact"/>
        <w:rPr>
          <w:b/>
          <w:sz w:val="28"/>
          <w:szCs w:val="24"/>
        </w:rPr>
        <w:sectPr w:rsidR="00316583" w:rsidSect="00316583">
          <w:footerReference w:type="first" r:id="rId12"/>
          <w:pgSz w:w="11907" w:h="16839" w:code="9"/>
          <w:pgMar w:top="992" w:right="284" w:bottom="3402" w:left="1701" w:header="284" w:footer="454" w:gutter="0"/>
          <w:pgNumType w:start="3"/>
          <w:cols w:space="720"/>
          <w:titlePg/>
          <w:docGrid w:linePitch="272"/>
        </w:sectPr>
      </w:pPr>
      <w:r>
        <w:rPr>
          <w:b/>
          <w:sz w:val="28"/>
          <w:szCs w:val="24"/>
        </w:rPr>
        <w:fldChar w:fldCharType="end"/>
      </w:r>
    </w:p>
    <w:p w14:paraId="2A70328F" w14:textId="77777777" w:rsidR="00C47DC2" w:rsidRDefault="00C47DC2" w:rsidP="00E71709">
      <w:pPr>
        <w:pStyle w:val="af8"/>
        <w:spacing w:line="360" w:lineRule="exact"/>
      </w:pPr>
      <w:bookmarkStart w:id="0" w:name="_Toc136950704"/>
      <w:r>
        <w:lastRenderedPageBreak/>
        <w:t>2 Проектирование задачи</w:t>
      </w:r>
      <w:bookmarkEnd w:id="0"/>
    </w:p>
    <w:p w14:paraId="2D506C18" w14:textId="77777777" w:rsidR="00C47DC2" w:rsidRDefault="00C47DC2" w:rsidP="00E71709">
      <w:pPr>
        <w:pStyle w:val="af8"/>
        <w:spacing w:line="360" w:lineRule="exact"/>
      </w:pPr>
      <w:bookmarkStart w:id="1" w:name="_Toc136950705"/>
      <w:r>
        <w:t>2.1 Гайд по стилю</w:t>
      </w:r>
      <w:bookmarkEnd w:id="1"/>
    </w:p>
    <w:p w14:paraId="014FADE3" w14:textId="77777777" w:rsidR="00C47DC2" w:rsidRDefault="00C47DC2" w:rsidP="00E71709">
      <w:pPr>
        <w:pStyle w:val="af8"/>
        <w:spacing w:line="360" w:lineRule="exact"/>
      </w:pPr>
      <w:bookmarkStart w:id="2" w:name="_Toc136950706"/>
      <w:r>
        <w:t>2.1.1 Логотип</w:t>
      </w:r>
      <w:bookmarkEnd w:id="2"/>
    </w:p>
    <w:p w14:paraId="68CE96C8" w14:textId="1B5BDF3A" w:rsidR="00C47DC2" w:rsidRDefault="001047D4" w:rsidP="00E71709">
      <w:pPr>
        <w:pStyle w:val="aff0"/>
        <w:spacing w:line="360" w:lineRule="exact"/>
      </w:pPr>
      <w:r w:rsidRPr="001047D4">
        <w:t>Логотип представляет собой текстовое начертание «MD», вписанное в стилизованный контур зуба голубого цвета. Дизайн выполнен в минималистичном медицинском стиле.</w:t>
      </w:r>
    </w:p>
    <w:p w14:paraId="24CA666D" w14:textId="77777777" w:rsidR="001047D4" w:rsidRDefault="001047D4" w:rsidP="00E71709">
      <w:pPr>
        <w:pStyle w:val="aff0"/>
        <w:spacing w:line="360" w:lineRule="exact"/>
      </w:pPr>
    </w:p>
    <w:p w14:paraId="587B7523" w14:textId="77777777" w:rsidR="00367C73" w:rsidRDefault="00285E31" w:rsidP="00E71709">
      <w:pPr>
        <w:pStyle w:val="81"/>
        <w:spacing w:line="360" w:lineRule="exact"/>
      </w:pPr>
      <w:r>
        <w:t>Главные «НЕ» для логотипа:</w:t>
      </w:r>
    </w:p>
    <w:p w14:paraId="0EA34125" w14:textId="77777777" w:rsidR="001047D4" w:rsidRDefault="001047D4" w:rsidP="00E71709">
      <w:pPr>
        <w:pStyle w:val="81"/>
        <w:numPr>
          <w:ilvl w:val="0"/>
          <w:numId w:val="7"/>
        </w:numPr>
        <w:spacing w:line="360" w:lineRule="exact"/>
        <w:ind w:left="851"/>
      </w:pPr>
      <w:r w:rsidRPr="001047D4">
        <w:t>нельзя менять оттенки и градиенты контура;</w:t>
      </w:r>
    </w:p>
    <w:p w14:paraId="03B3521A" w14:textId="77777777" w:rsidR="001047D4" w:rsidRDefault="001047D4" w:rsidP="00E71709">
      <w:pPr>
        <w:pStyle w:val="81"/>
        <w:numPr>
          <w:ilvl w:val="0"/>
          <w:numId w:val="7"/>
        </w:numPr>
        <w:spacing w:line="360" w:lineRule="exact"/>
        <w:ind w:left="851"/>
      </w:pPr>
      <w:r w:rsidRPr="001047D4">
        <w:t>не стоит изменять пропорции букв относительно графического элемента;</w:t>
      </w:r>
    </w:p>
    <w:p w14:paraId="367EFE35" w14:textId="77777777" w:rsidR="001047D4" w:rsidRDefault="001047D4" w:rsidP="00E71709">
      <w:pPr>
        <w:pStyle w:val="81"/>
        <w:numPr>
          <w:ilvl w:val="0"/>
          <w:numId w:val="7"/>
        </w:numPr>
        <w:spacing w:line="360" w:lineRule="exact"/>
        <w:ind w:left="851"/>
      </w:pPr>
      <w:r w:rsidRPr="001047D4">
        <w:t>нельзя делать перенос букв;</w:t>
      </w:r>
    </w:p>
    <w:p w14:paraId="0D4E7324" w14:textId="77777777" w:rsidR="001047D4" w:rsidRDefault="001047D4" w:rsidP="00E71709">
      <w:pPr>
        <w:pStyle w:val="81"/>
        <w:numPr>
          <w:ilvl w:val="0"/>
          <w:numId w:val="7"/>
        </w:numPr>
        <w:spacing w:line="360" w:lineRule="exact"/>
        <w:ind w:left="851"/>
      </w:pPr>
      <w:r w:rsidRPr="001047D4">
        <w:t>нельзя изменять расстояние между графическим элементом и текстом;</w:t>
      </w:r>
    </w:p>
    <w:p w14:paraId="0D6B434A" w14:textId="7BDB923B" w:rsidR="00285E31" w:rsidRDefault="001047D4" w:rsidP="00E71709">
      <w:pPr>
        <w:pStyle w:val="81"/>
        <w:numPr>
          <w:ilvl w:val="0"/>
          <w:numId w:val="7"/>
        </w:numPr>
        <w:spacing w:line="360" w:lineRule="exact"/>
        <w:ind w:left="851"/>
      </w:pPr>
      <w:r w:rsidRPr="001047D4">
        <w:t> нельзя менять шрифтовое начертание внутри логотипа</w:t>
      </w:r>
      <w:r w:rsidR="00285E31">
        <w:t>.</w:t>
      </w:r>
    </w:p>
    <w:p w14:paraId="67011CDC" w14:textId="77777777" w:rsidR="00167691" w:rsidRDefault="00167691" w:rsidP="00167691">
      <w:pPr>
        <w:pStyle w:val="81"/>
        <w:ind w:left="0" w:firstLine="425"/>
        <w:jc w:val="center"/>
      </w:pPr>
    </w:p>
    <w:p w14:paraId="30BD1FDB" w14:textId="5984FF5B" w:rsidR="00916F2E" w:rsidRDefault="001047D4" w:rsidP="00167691">
      <w:pPr>
        <w:pStyle w:val="81"/>
        <w:ind w:left="0" w:firstLine="425"/>
        <w:jc w:val="center"/>
      </w:pPr>
      <w:r>
        <w:rPr>
          <w:noProof/>
        </w:rPr>
        <w:drawing>
          <wp:inline distT="0" distB="0" distL="0" distR="0" wp14:anchorId="5E451A5A" wp14:editId="251D78C4">
            <wp:extent cx="849923" cy="762000"/>
            <wp:effectExtent l="0" t="0" r="7620" b="0"/>
            <wp:docPr id="928522679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22679" name="Рисунок 928522679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454" cy="7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D8AB" w14:textId="77777777" w:rsidR="00167691" w:rsidRDefault="00167691" w:rsidP="00167691">
      <w:pPr>
        <w:pStyle w:val="81"/>
        <w:ind w:left="0" w:firstLine="425"/>
        <w:jc w:val="center"/>
      </w:pPr>
      <w:r>
        <w:t>Рисунок 1 — Внешний вид логотипа сайта</w:t>
      </w:r>
    </w:p>
    <w:p w14:paraId="4433F63B" w14:textId="77777777" w:rsidR="00167691" w:rsidRDefault="00167691" w:rsidP="00E71709">
      <w:pPr>
        <w:pStyle w:val="81"/>
        <w:spacing w:line="360" w:lineRule="exact"/>
        <w:ind w:left="0" w:firstLine="425"/>
        <w:jc w:val="center"/>
      </w:pPr>
    </w:p>
    <w:p w14:paraId="187A14AC" w14:textId="77777777" w:rsidR="00916F2E" w:rsidRDefault="00026C2E" w:rsidP="00E71709">
      <w:pPr>
        <w:pStyle w:val="af8"/>
        <w:spacing w:line="360" w:lineRule="exact"/>
      </w:pPr>
      <w:bookmarkStart w:id="3" w:name="_Toc136950707"/>
      <w:r>
        <w:t>2.1.2 Цветовая палитра</w:t>
      </w:r>
      <w:bookmarkEnd w:id="3"/>
    </w:p>
    <w:p w14:paraId="1E77B8CB" w14:textId="77777777" w:rsidR="00916F2E" w:rsidRDefault="00916F2E" w:rsidP="00E71709">
      <w:pPr>
        <w:pStyle w:val="aff0"/>
        <w:spacing w:line="360" w:lineRule="exact"/>
      </w:pPr>
    </w:p>
    <w:p w14:paraId="412124CB" w14:textId="77777777" w:rsidR="001047D4" w:rsidRPr="001047D4" w:rsidRDefault="001047D4" w:rsidP="001047D4">
      <w:pPr>
        <w:pStyle w:val="aff0"/>
        <w:numPr>
          <w:ilvl w:val="0"/>
          <w:numId w:val="10"/>
        </w:numPr>
        <w:spacing w:line="360" w:lineRule="exact"/>
        <w:ind w:right="283"/>
      </w:pPr>
      <w:r w:rsidRPr="001047D4">
        <w:t>Основной акцентный цвет (кнопки, активные элементы): #4DB9F2 (голубой)</w:t>
      </w:r>
    </w:p>
    <w:p w14:paraId="2F8D5325" w14:textId="77777777" w:rsidR="001047D4" w:rsidRPr="001047D4" w:rsidRDefault="001047D4" w:rsidP="001047D4">
      <w:pPr>
        <w:pStyle w:val="aff0"/>
        <w:numPr>
          <w:ilvl w:val="0"/>
          <w:numId w:val="10"/>
        </w:numPr>
        <w:spacing w:line="360" w:lineRule="exact"/>
        <w:ind w:right="283"/>
      </w:pPr>
      <w:r w:rsidRPr="001047D4">
        <w:t>Цвет заголовков и важных акцентов: #192B4D (темно-синий)</w:t>
      </w:r>
    </w:p>
    <w:p w14:paraId="5BBB6C49" w14:textId="77777777" w:rsidR="001047D4" w:rsidRPr="001047D4" w:rsidRDefault="001047D4" w:rsidP="001047D4">
      <w:pPr>
        <w:pStyle w:val="aff0"/>
        <w:numPr>
          <w:ilvl w:val="0"/>
          <w:numId w:val="10"/>
        </w:numPr>
        <w:spacing w:line="360" w:lineRule="exact"/>
        <w:ind w:right="283"/>
      </w:pPr>
      <w:r w:rsidRPr="001047D4">
        <w:t>Основной цвет текста: #8C93A1 (серый)</w:t>
      </w:r>
    </w:p>
    <w:p w14:paraId="40360F0D" w14:textId="77777777" w:rsidR="001047D4" w:rsidRPr="001047D4" w:rsidRDefault="001047D4" w:rsidP="001047D4">
      <w:pPr>
        <w:pStyle w:val="aff0"/>
        <w:numPr>
          <w:ilvl w:val="0"/>
          <w:numId w:val="10"/>
        </w:numPr>
        <w:spacing w:line="360" w:lineRule="exact"/>
        <w:ind w:right="283"/>
      </w:pPr>
      <w:r w:rsidRPr="001047D4">
        <w:t>Дополнительный темный цвет (телефон, меню): #333333</w:t>
      </w:r>
    </w:p>
    <w:p w14:paraId="74EC3A17" w14:textId="77777777" w:rsidR="001047D4" w:rsidRPr="001047D4" w:rsidRDefault="001047D4" w:rsidP="001047D4">
      <w:pPr>
        <w:pStyle w:val="aff0"/>
        <w:numPr>
          <w:ilvl w:val="0"/>
          <w:numId w:val="10"/>
        </w:numPr>
        <w:spacing w:line="360" w:lineRule="exact"/>
        <w:ind w:right="283"/>
      </w:pPr>
      <w:r w:rsidRPr="001047D4">
        <w:t>Цвет фона секций и подложек: #F7F8FA (светло-серый)</w:t>
      </w:r>
    </w:p>
    <w:p w14:paraId="257D726D" w14:textId="77777777" w:rsidR="001047D4" w:rsidRPr="001047D4" w:rsidRDefault="001047D4" w:rsidP="001047D4">
      <w:pPr>
        <w:pStyle w:val="aff0"/>
        <w:numPr>
          <w:ilvl w:val="0"/>
          <w:numId w:val="10"/>
        </w:numPr>
        <w:spacing w:line="360" w:lineRule="exact"/>
        <w:ind w:right="283"/>
      </w:pPr>
      <w:r w:rsidRPr="001047D4">
        <w:t>Цвет фоновых акцентов: #E6F2FF (нежно-голубой)</w:t>
      </w:r>
    </w:p>
    <w:p w14:paraId="7F125BE6" w14:textId="77777777" w:rsidR="001047D4" w:rsidRDefault="001047D4" w:rsidP="00E71709">
      <w:pPr>
        <w:pStyle w:val="aff0"/>
        <w:spacing w:line="360" w:lineRule="exact"/>
        <w:ind w:firstLine="0"/>
      </w:pPr>
      <w:r w:rsidRPr="001047D4">
        <w:t>Для текста сайта использовались два основных шрифта: </w:t>
      </w:r>
      <w:proofErr w:type="spellStart"/>
      <w:r w:rsidRPr="001047D4">
        <w:rPr>
          <w:b/>
          <w:bCs/>
        </w:rPr>
        <w:t>Panton</w:t>
      </w:r>
      <w:proofErr w:type="spellEnd"/>
      <w:r w:rsidRPr="001047D4">
        <w:t> (для заголовков и кнопок) и </w:t>
      </w:r>
      <w:proofErr w:type="spellStart"/>
      <w:r w:rsidRPr="001047D4">
        <w:rPr>
          <w:b/>
          <w:bCs/>
        </w:rPr>
        <w:t>Arial</w:t>
      </w:r>
      <w:proofErr w:type="spellEnd"/>
      <w:r w:rsidRPr="001047D4">
        <w:t> (для основного информационного контента).</w:t>
      </w:r>
    </w:p>
    <w:p w14:paraId="18AD15D5" w14:textId="4DB049F7" w:rsidR="00916F2E" w:rsidRDefault="003B71BB" w:rsidP="00E71709">
      <w:pPr>
        <w:pStyle w:val="aff0"/>
        <w:spacing w:line="360" w:lineRule="exact"/>
        <w:ind w:firstLine="0"/>
      </w:pPr>
      <w:r>
        <w:t xml:space="preserve">Таблица 1 </w:t>
      </w:r>
      <w:r w:rsidR="00E71709">
        <w:t>–</w:t>
      </w:r>
      <w:r>
        <w:t xml:space="preserve"> Размеры и жирность шрифта текста</w:t>
      </w:r>
    </w:p>
    <w:tbl>
      <w:tblPr>
        <w:tblStyle w:val="a7"/>
        <w:tblW w:w="0" w:type="auto"/>
        <w:tblInd w:w="-284" w:type="dxa"/>
        <w:tblLook w:val="04A0" w:firstRow="1" w:lastRow="0" w:firstColumn="1" w:lastColumn="0" w:noHBand="0" w:noVBand="1"/>
      </w:tblPr>
      <w:tblGrid>
        <w:gridCol w:w="4956"/>
        <w:gridCol w:w="4956"/>
      </w:tblGrid>
      <w:tr w:rsidR="003B71BB" w14:paraId="0FE5A827" w14:textId="77777777" w:rsidTr="003B71BB">
        <w:tc>
          <w:tcPr>
            <w:tcW w:w="4956" w:type="dxa"/>
          </w:tcPr>
          <w:p w14:paraId="432B3AD6" w14:textId="77777777" w:rsidR="003B71BB" w:rsidRPr="00F41609" w:rsidRDefault="003B71BB" w:rsidP="00E71709">
            <w:pPr>
              <w:pStyle w:val="aff0"/>
              <w:spacing w:line="360" w:lineRule="exact"/>
              <w:ind w:left="0" w:firstLine="0"/>
              <w:jc w:val="center"/>
              <w:rPr>
                <w:b/>
              </w:rPr>
            </w:pPr>
            <w:r w:rsidRPr="00F41609">
              <w:rPr>
                <w:b/>
              </w:rPr>
              <w:t>Элемент</w:t>
            </w:r>
          </w:p>
        </w:tc>
        <w:tc>
          <w:tcPr>
            <w:tcW w:w="4956" w:type="dxa"/>
          </w:tcPr>
          <w:p w14:paraId="6C7CEEE5" w14:textId="77777777" w:rsidR="003B71BB" w:rsidRPr="00F41609" w:rsidRDefault="003B71BB" w:rsidP="00E71709">
            <w:pPr>
              <w:pStyle w:val="aff0"/>
              <w:spacing w:line="360" w:lineRule="exact"/>
              <w:ind w:left="0" w:firstLine="0"/>
              <w:jc w:val="center"/>
              <w:rPr>
                <w:b/>
              </w:rPr>
            </w:pPr>
            <w:r w:rsidRPr="00F41609">
              <w:rPr>
                <w:b/>
              </w:rPr>
              <w:t>Размер, жирность шрифта</w:t>
            </w:r>
          </w:p>
        </w:tc>
      </w:tr>
      <w:tr w:rsidR="003B71BB" w14:paraId="3AEE37F3" w14:textId="77777777" w:rsidTr="003B71BB">
        <w:tc>
          <w:tcPr>
            <w:tcW w:w="4956" w:type="dxa"/>
          </w:tcPr>
          <w:p w14:paraId="78709570" w14:textId="0D8B285E" w:rsidR="003B71BB" w:rsidRDefault="001047D4" w:rsidP="00E71709">
            <w:pPr>
              <w:pStyle w:val="aff0"/>
              <w:spacing w:line="360" w:lineRule="exact"/>
              <w:ind w:left="0" w:firstLine="0"/>
            </w:pPr>
            <w:r w:rsidRPr="001047D4">
              <w:t xml:space="preserve">Главный заголовок </w:t>
            </w:r>
          </w:p>
        </w:tc>
        <w:tc>
          <w:tcPr>
            <w:tcW w:w="4956" w:type="dxa"/>
          </w:tcPr>
          <w:p w14:paraId="1221EF83" w14:textId="1A612584" w:rsidR="003B71BB" w:rsidRPr="00DE4E94" w:rsidRDefault="001047D4" w:rsidP="00E71709">
            <w:pPr>
              <w:pStyle w:val="aff0"/>
              <w:spacing w:line="360" w:lineRule="exact"/>
              <w:ind w:left="0" w:firstLine="0"/>
            </w:pPr>
            <w:r>
              <w:t>52</w:t>
            </w:r>
            <w:proofErr w:type="spellStart"/>
            <w:r w:rsidR="00DE4E94">
              <w:rPr>
                <w:lang w:val="en-US"/>
              </w:rPr>
              <w:t>px</w:t>
            </w:r>
            <w:proofErr w:type="spellEnd"/>
            <w:r w:rsidR="00DE4E94">
              <w:rPr>
                <w:lang w:val="en-US"/>
              </w:rPr>
              <w:t>, 500</w:t>
            </w:r>
          </w:p>
        </w:tc>
      </w:tr>
      <w:tr w:rsidR="003B71BB" w14:paraId="1956B6EC" w14:textId="77777777" w:rsidTr="003B71BB">
        <w:tc>
          <w:tcPr>
            <w:tcW w:w="4956" w:type="dxa"/>
          </w:tcPr>
          <w:p w14:paraId="5FE54A6E" w14:textId="1E3AA479" w:rsidR="003B71BB" w:rsidRDefault="001047D4" w:rsidP="00E71709">
            <w:pPr>
              <w:pStyle w:val="aff0"/>
              <w:spacing w:line="360" w:lineRule="exact"/>
              <w:ind w:left="0" w:firstLine="0"/>
            </w:pPr>
            <w:r w:rsidRPr="001047D4">
              <w:t>Заголовки секций</w:t>
            </w:r>
          </w:p>
        </w:tc>
        <w:tc>
          <w:tcPr>
            <w:tcW w:w="4956" w:type="dxa"/>
          </w:tcPr>
          <w:p w14:paraId="7A65400A" w14:textId="6E7E5DD1" w:rsidR="003B71BB" w:rsidRPr="001047D4" w:rsidRDefault="001047D4" w:rsidP="00E71709">
            <w:pPr>
              <w:pStyle w:val="aff0"/>
              <w:spacing w:line="360" w:lineRule="exact"/>
              <w:ind w:left="0" w:firstLine="0"/>
            </w:pPr>
            <w:r>
              <w:t>36-40</w:t>
            </w:r>
            <w:proofErr w:type="spellStart"/>
            <w:r w:rsidR="00DE4E94">
              <w:rPr>
                <w:lang w:val="en-US"/>
              </w:rPr>
              <w:t>px</w:t>
            </w:r>
            <w:proofErr w:type="spellEnd"/>
            <w:r w:rsidR="00DE4E94">
              <w:rPr>
                <w:lang w:val="en-US"/>
              </w:rPr>
              <w:t xml:space="preserve">, </w:t>
            </w:r>
            <w:r>
              <w:t>500</w:t>
            </w:r>
          </w:p>
        </w:tc>
      </w:tr>
      <w:tr w:rsidR="00DE4E94" w14:paraId="37A6E2A7" w14:textId="77777777" w:rsidTr="003B71BB">
        <w:tc>
          <w:tcPr>
            <w:tcW w:w="4956" w:type="dxa"/>
          </w:tcPr>
          <w:p w14:paraId="2EB435CE" w14:textId="09B2FF72" w:rsidR="00DE4E94" w:rsidRPr="00DE4E94" w:rsidRDefault="001047D4" w:rsidP="00E71709">
            <w:pPr>
              <w:pStyle w:val="aff0"/>
              <w:spacing w:line="360" w:lineRule="exact"/>
              <w:ind w:left="0" w:firstLine="0"/>
            </w:pPr>
            <w:r w:rsidRPr="001047D4">
              <w:t>Пункты меню (</w:t>
            </w:r>
            <w:proofErr w:type="spellStart"/>
            <w:r w:rsidRPr="001047D4">
              <w:t>Header</w:t>
            </w:r>
            <w:proofErr w:type="spellEnd"/>
            <w:r w:rsidRPr="001047D4">
              <w:t>)</w:t>
            </w:r>
          </w:p>
        </w:tc>
        <w:tc>
          <w:tcPr>
            <w:tcW w:w="4956" w:type="dxa"/>
          </w:tcPr>
          <w:p w14:paraId="5280F0E8" w14:textId="6ED5E9D3" w:rsidR="00DE4E94" w:rsidRPr="001047D4" w:rsidRDefault="001047D4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>
              <w:t>16</w:t>
            </w:r>
            <w:proofErr w:type="spellStart"/>
            <w:r>
              <w:rPr>
                <w:lang w:val="en-US"/>
              </w:rPr>
              <w:t>px</w:t>
            </w:r>
            <w:proofErr w:type="spellEnd"/>
            <w:r>
              <w:rPr>
                <w:lang w:val="en-US"/>
              </w:rPr>
              <w:t>, 700</w:t>
            </w:r>
          </w:p>
        </w:tc>
      </w:tr>
      <w:tr w:rsidR="00DE4E94" w14:paraId="1CB251C4" w14:textId="77777777" w:rsidTr="003B71BB">
        <w:tc>
          <w:tcPr>
            <w:tcW w:w="4956" w:type="dxa"/>
          </w:tcPr>
          <w:p w14:paraId="1851E980" w14:textId="2EF41D15" w:rsidR="00DE4E94" w:rsidRDefault="001047D4" w:rsidP="00E71709">
            <w:pPr>
              <w:pStyle w:val="aff0"/>
              <w:spacing w:line="360" w:lineRule="exact"/>
              <w:ind w:left="0" w:firstLine="0"/>
            </w:pPr>
            <w:r w:rsidRPr="001047D4">
              <w:lastRenderedPageBreak/>
              <w:t>Основной текст</w:t>
            </w:r>
          </w:p>
        </w:tc>
        <w:tc>
          <w:tcPr>
            <w:tcW w:w="4956" w:type="dxa"/>
          </w:tcPr>
          <w:p w14:paraId="19779C42" w14:textId="355D53F9" w:rsidR="00DE4E94" w:rsidRPr="00F41609" w:rsidRDefault="001047D4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41609">
              <w:rPr>
                <w:lang w:val="en-US"/>
              </w:rPr>
              <w:t xml:space="preserve">6px, </w:t>
            </w:r>
            <w:r>
              <w:rPr>
                <w:lang w:val="en-US"/>
              </w:rPr>
              <w:t>300-400</w:t>
            </w:r>
          </w:p>
        </w:tc>
      </w:tr>
      <w:tr w:rsidR="00DE4E94" w14:paraId="28E70399" w14:textId="77777777" w:rsidTr="003B71BB">
        <w:tc>
          <w:tcPr>
            <w:tcW w:w="4956" w:type="dxa"/>
          </w:tcPr>
          <w:p w14:paraId="7FF7921C" w14:textId="79F94E0D" w:rsidR="00DE4E94" w:rsidRDefault="001047D4" w:rsidP="00E71709">
            <w:pPr>
              <w:pStyle w:val="aff0"/>
              <w:spacing w:line="360" w:lineRule="exact"/>
              <w:ind w:left="0" w:firstLine="0"/>
            </w:pPr>
            <w:r w:rsidRPr="001047D4">
              <w:t>Номер телефона</w:t>
            </w:r>
          </w:p>
        </w:tc>
        <w:tc>
          <w:tcPr>
            <w:tcW w:w="4956" w:type="dxa"/>
          </w:tcPr>
          <w:p w14:paraId="57AD2811" w14:textId="0B22FC84" w:rsidR="00DE4E94" w:rsidRPr="001047D4" w:rsidRDefault="001047D4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 w:rsidRPr="001047D4">
              <w:t>14px-16px</w:t>
            </w:r>
            <w:r>
              <w:rPr>
                <w:lang w:val="en-US"/>
              </w:rPr>
              <w:t>, 500</w:t>
            </w:r>
          </w:p>
        </w:tc>
      </w:tr>
      <w:tr w:rsidR="00DE4E94" w14:paraId="1FC93C14" w14:textId="77777777" w:rsidTr="003B71BB">
        <w:tc>
          <w:tcPr>
            <w:tcW w:w="4956" w:type="dxa"/>
          </w:tcPr>
          <w:p w14:paraId="4181BBE1" w14:textId="35D733F2" w:rsidR="00DE4E94" w:rsidRDefault="001047D4" w:rsidP="00E71709">
            <w:pPr>
              <w:pStyle w:val="aff0"/>
              <w:spacing w:line="360" w:lineRule="exact"/>
              <w:ind w:left="0" w:firstLine="0"/>
            </w:pPr>
            <w:r w:rsidRPr="001047D4">
              <w:t>Текст в кнопках</w:t>
            </w:r>
          </w:p>
        </w:tc>
        <w:tc>
          <w:tcPr>
            <w:tcW w:w="4956" w:type="dxa"/>
          </w:tcPr>
          <w:p w14:paraId="29118287" w14:textId="77777777" w:rsidR="00DE4E94" w:rsidRPr="00F41609" w:rsidRDefault="00F41609" w:rsidP="00E71709">
            <w:pPr>
              <w:pStyle w:val="aff0"/>
              <w:spacing w:line="360" w:lineRule="exact"/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14px, 400</w:t>
            </w:r>
          </w:p>
        </w:tc>
      </w:tr>
      <w:tr w:rsidR="001047D4" w14:paraId="3C09E251" w14:textId="77777777" w:rsidTr="003B71BB">
        <w:tc>
          <w:tcPr>
            <w:tcW w:w="4956" w:type="dxa"/>
          </w:tcPr>
          <w:p w14:paraId="34C915ED" w14:textId="47E4C628" w:rsidR="001047D4" w:rsidRPr="001047D4" w:rsidRDefault="001047D4" w:rsidP="00E71709">
            <w:pPr>
              <w:pStyle w:val="aff0"/>
              <w:spacing w:line="360" w:lineRule="exact"/>
              <w:ind w:left="0" w:firstLine="0"/>
            </w:pPr>
            <w:r w:rsidRPr="001047D4">
              <w:t>Мелкие подзаголовки</w:t>
            </w:r>
          </w:p>
        </w:tc>
        <w:tc>
          <w:tcPr>
            <w:tcW w:w="4956" w:type="dxa"/>
          </w:tcPr>
          <w:p w14:paraId="215B0635" w14:textId="790C0164" w:rsidR="001047D4" w:rsidRPr="001047D4" w:rsidRDefault="001047D4" w:rsidP="00E71709">
            <w:pPr>
              <w:pStyle w:val="aff0"/>
              <w:spacing w:line="360" w:lineRule="exact"/>
              <w:ind w:left="0" w:firstLine="0"/>
            </w:pPr>
            <w:r>
              <w:rPr>
                <w:lang w:val="en-US"/>
              </w:rPr>
              <w:t>13px-14px, 400</w:t>
            </w:r>
          </w:p>
        </w:tc>
      </w:tr>
    </w:tbl>
    <w:p w14:paraId="0612863D" w14:textId="77777777" w:rsidR="00916F2E" w:rsidRDefault="00916F2E" w:rsidP="00E71709">
      <w:pPr>
        <w:pStyle w:val="aff0"/>
        <w:spacing w:line="360" w:lineRule="exact"/>
        <w:ind w:firstLine="0"/>
      </w:pPr>
    </w:p>
    <w:p w14:paraId="0FB483C4" w14:textId="77777777" w:rsidR="00493248" w:rsidRDefault="00493248" w:rsidP="00E71709">
      <w:pPr>
        <w:pStyle w:val="af8"/>
        <w:spacing w:line="360" w:lineRule="exact"/>
      </w:pPr>
      <w:bookmarkStart w:id="4" w:name="_Toc136950708"/>
      <w:r>
        <w:t>2.1.4 Схема сайта</w:t>
      </w:r>
      <w:bookmarkEnd w:id="4"/>
    </w:p>
    <w:p w14:paraId="1B2FB31F" w14:textId="77777777" w:rsidR="006B6D05" w:rsidRDefault="006B6D05" w:rsidP="00E71709">
      <w:pPr>
        <w:pStyle w:val="aff0"/>
        <w:spacing w:line="360" w:lineRule="exact"/>
      </w:pPr>
    </w:p>
    <w:p w14:paraId="24005AB7" w14:textId="5E020052" w:rsidR="00916F2E" w:rsidRDefault="00C54099" w:rsidP="00E71709">
      <w:pPr>
        <w:pStyle w:val="aff0"/>
        <w:spacing w:line="360" w:lineRule="exact"/>
        <w:ind w:right="283"/>
      </w:pPr>
      <w:r w:rsidRPr="00C54099">
        <w:t>Схема сайта представляет собой блочную структуру, состоящую из 10 ра</w:t>
      </w:r>
      <w:r>
        <w:t>з</w:t>
      </w:r>
      <w:r w:rsidRPr="00C54099">
        <w:t>делов: шапка, главный экран, услуги, преимущества, акционное предложение, о клинике, специалисты, сертификаты и дипломы, онлайн-консультация, подвал. Сама схема сайта на ПК представлена в приложении А.</w:t>
      </w:r>
    </w:p>
    <w:p w14:paraId="3CA4F58C" w14:textId="77777777" w:rsidR="00B30A27" w:rsidRDefault="00B30A27" w:rsidP="00E71709">
      <w:pPr>
        <w:pStyle w:val="af8"/>
        <w:spacing w:line="360" w:lineRule="exact"/>
      </w:pPr>
      <w:bookmarkStart w:id="5" w:name="_Toc136950709"/>
      <w:r>
        <w:t>2.1.5 Навигация</w:t>
      </w:r>
      <w:bookmarkEnd w:id="5"/>
    </w:p>
    <w:p w14:paraId="1F6CD840" w14:textId="77777777" w:rsidR="00B30A27" w:rsidRDefault="00B30A27" w:rsidP="00E71709">
      <w:pPr>
        <w:pStyle w:val="af8"/>
        <w:spacing w:line="360" w:lineRule="exact"/>
      </w:pPr>
    </w:p>
    <w:p w14:paraId="2DB0C14E" w14:textId="6F601382" w:rsidR="00916F2E" w:rsidRPr="00C54099" w:rsidRDefault="00B30A27" w:rsidP="00E71709">
      <w:pPr>
        <w:pStyle w:val="aff0"/>
        <w:spacing w:line="360" w:lineRule="exact"/>
        <w:ind w:right="283"/>
      </w:pPr>
      <w:r>
        <w:t>Навигация сайта находится на главной странице в шапке сайта. Она</w:t>
      </w:r>
      <w:r w:rsidRPr="00C54099">
        <w:t xml:space="preserve"> </w:t>
      </w:r>
      <w:r>
        <w:t>состоит</w:t>
      </w:r>
      <w:r w:rsidRPr="00C54099">
        <w:t xml:space="preserve"> </w:t>
      </w:r>
      <w:r>
        <w:t>из</w:t>
      </w:r>
      <w:r w:rsidR="007B1653" w:rsidRPr="00C54099">
        <w:t xml:space="preserve"> 5</w:t>
      </w:r>
      <w:r w:rsidRPr="00C54099">
        <w:t xml:space="preserve"> </w:t>
      </w:r>
      <w:r>
        <w:t>ссылок</w:t>
      </w:r>
      <w:proofErr w:type="gramStart"/>
      <w:r w:rsidRPr="00C54099">
        <w:t>:</w:t>
      </w:r>
      <w:r w:rsidR="007B1653" w:rsidRPr="00C54099">
        <w:t xml:space="preserve"> </w:t>
      </w:r>
      <w:r w:rsidR="00C54099">
        <w:t>О</w:t>
      </w:r>
      <w:proofErr w:type="gramEnd"/>
      <w:r w:rsidR="00C54099">
        <w:t xml:space="preserve"> нас</w:t>
      </w:r>
      <w:r w:rsidR="007B1653" w:rsidRPr="00C54099">
        <w:t xml:space="preserve">, </w:t>
      </w:r>
      <w:r w:rsidR="00C54099">
        <w:t>Услуги</w:t>
      </w:r>
      <w:r w:rsidR="007B1653" w:rsidRPr="00C54099">
        <w:t xml:space="preserve">, </w:t>
      </w:r>
      <w:r w:rsidR="00C54099">
        <w:t>Специалисты</w:t>
      </w:r>
      <w:r w:rsidR="007B1653" w:rsidRPr="00C54099">
        <w:t xml:space="preserve">, </w:t>
      </w:r>
      <w:r w:rsidR="00C54099">
        <w:t>Пациентам</w:t>
      </w:r>
      <w:r w:rsidR="007B1653" w:rsidRPr="00C54099">
        <w:t xml:space="preserve">, </w:t>
      </w:r>
      <w:r w:rsidR="00C54099">
        <w:t>Контакты</w:t>
      </w:r>
      <w:r w:rsidR="007B1653" w:rsidRPr="00C54099">
        <w:t>.</w:t>
      </w:r>
    </w:p>
    <w:p w14:paraId="70F48DB2" w14:textId="77777777" w:rsidR="00916F2E" w:rsidRPr="00C54099" w:rsidRDefault="00916F2E" w:rsidP="00E71709">
      <w:pPr>
        <w:pStyle w:val="aff0"/>
        <w:spacing w:line="360" w:lineRule="exact"/>
        <w:ind w:right="283"/>
      </w:pPr>
    </w:p>
    <w:p w14:paraId="70ECE6FD" w14:textId="77777777" w:rsidR="00916F2E" w:rsidRDefault="00F87D0E" w:rsidP="00E71709">
      <w:pPr>
        <w:pStyle w:val="af8"/>
        <w:spacing w:line="360" w:lineRule="exact"/>
      </w:pPr>
      <w:bookmarkStart w:id="6" w:name="_Toc136950710"/>
      <w:r>
        <w:t>2.1.6 Иконки</w:t>
      </w:r>
      <w:bookmarkEnd w:id="6"/>
    </w:p>
    <w:p w14:paraId="4B666588" w14:textId="77777777" w:rsidR="00F87D0E" w:rsidRDefault="00F87D0E" w:rsidP="00E71709">
      <w:pPr>
        <w:pStyle w:val="af8"/>
        <w:spacing w:line="360" w:lineRule="exact"/>
      </w:pPr>
    </w:p>
    <w:p w14:paraId="6FF37835" w14:textId="2EA61B05" w:rsidR="00E71709" w:rsidRPr="00A01DA6" w:rsidRDefault="00E71709" w:rsidP="00E71709">
      <w:pPr>
        <w:pStyle w:val="af8"/>
        <w:spacing w:line="360" w:lineRule="exact"/>
        <w:rPr>
          <w:b w:val="0"/>
          <w:bCs/>
          <w:lang w:val="en-US"/>
        </w:rPr>
      </w:pPr>
      <w:r>
        <w:rPr>
          <w:b w:val="0"/>
          <w:bCs/>
        </w:rPr>
        <w:t xml:space="preserve">На </w:t>
      </w:r>
      <w:proofErr w:type="spellStart"/>
      <w:r>
        <w:rPr>
          <w:b w:val="0"/>
          <w:bCs/>
        </w:rPr>
        <w:t>рисунк</w:t>
      </w:r>
      <w:r w:rsidR="00A01DA6">
        <w:rPr>
          <w:b w:val="0"/>
          <w:bCs/>
        </w:rPr>
        <w:t>ее</w:t>
      </w:r>
      <w:proofErr w:type="spellEnd"/>
      <w:r>
        <w:rPr>
          <w:b w:val="0"/>
          <w:bCs/>
        </w:rPr>
        <w:t xml:space="preserve"> </w:t>
      </w:r>
      <w:r w:rsidR="00A01DA6" w:rsidRPr="00A01DA6">
        <w:rPr>
          <w:b w:val="0"/>
          <w:bCs/>
        </w:rPr>
        <w:t>2</w:t>
      </w:r>
      <w:r>
        <w:rPr>
          <w:b w:val="0"/>
          <w:bCs/>
        </w:rPr>
        <w:t xml:space="preserve"> представлены иконки </w:t>
      </w:r>
      <w:r w:rsidR="00A01DA6">
        <w:rPr>
          <w:b w:val="0"/>
          <w:bCs/>
        </w:rPr>
        <w:t>раздела «Услуги»</w:t>
      </w:r>
    </w:p>
    <w:p w14:paraId="1FCE3603" w14:textId="05054389" w:rsidR="006001FA" w:rsidRDefault="00A01DA6" w:rsidP="00157CDD">
      <w:pPr>
        <w:pStyle w:val="aff0"/>
        <w:jc w:val="center"/>
        <w:rPr>
          <w:lang w:val="en-US"/>
        </w:rPr>
      </w:pPr>
      <w:r w:rsidRPr="00A01DA6">
        <w:drawing>
          <wp:inline distT="0" distB="0" distL="0" distR="0" wp14:anchorId="35FC976B" wp14:editId="43C52938">
            <wp:extent cx="5347970" cy="1695159"/>
            <wp:effectExtent l="0" t="0" r="5080" b="635"/>
            <wp:docPr id="14504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1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6679" cy="16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E2A3" w14:textId="6D7FDB17" w:rsidR="00A01DA6" w:rsidRPr="00A01DA6" w:rsidRDefault="00A01DA6" w:rsidP="00157CDD">
      <w:pPr>
        <w:pStyle w:val="aff0"/>
        <w:jc w:val="center"/>
      </w:pPr>
      <w:r>
        <w:t>Рисунок 2 – Иконки раздела «Услуги»</w:t>
      </w:r>
    </w:p>
    <w:p w14:paraId="0D29DB46" w14:textId="77777777" w:rsidR="00A01DA6" w:rsidRPr="00A01DA6" w:rsidRDefault="00A01DA6" w:rsidP="00157CDD">
      <w:pPr>
        <w:pStyle w:val="aff0"/>
        <w:jc w:val="center"/>
      </w:pPr>
    </w:p>
    <w:p w14:paraId="44FAD5B9" w14:textId="77777777" w:rsidR="00C62D8A" w:rsidRDefault="00C62D8A" w:rsidP="00C62D8A">
      <w:pPr>
        <w:pStyle w:val="af8"/>
      </w:pPr>
      <w:bookmarkStart w:id="7" w:name="_Toc136950711"/>
      <w:r>
        <w:t>2.1.7 Кнопки и по</w:t>
      </w:r>
      <w:r w:rsidR="00157CDD">
        <w:t>ля ввода</w:t>
      </w:r>
      <w:bookmarkEnd w:id="7"/>
    </w:p>
    <w:p w14:paraId="65E602BB" w14:textId="77777777" w:rsidR="00C62D8A" w:rsidRDefault="00C62D8A" w:rsidP="00C62D8A">
      <w:pPr>
        <w:pStyle w:val="af8"/>
      </w:pPr>
    </w:p>
    <w:p w14:paraId="4403A8AF" w14:textId="77777777" w:rsidR="00C62D8A" w:rsidRDefault="005603E5" w:rsidP="005603E5">
      <w:pPr>
        <w:pStyle w:val="aff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076B39D" wp14:editId="565CBF3A">
            <wp:extent cx="2101246" cy="1695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46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18DD" w14:textId="2413DCF5" w:rsidR="00AE10A1" w:rsidRDefault="009D3749" w:rsidP="005603E5">
      <w:pPr>
        <w:pStyle w:val="aff0"/>
        <w:jc w:val="center"/>
      </w:pPr>
      <w:r>
        <w:t xml:space="preserve">Рисунок </w:t>
      </w:r>
      <w:r w:rsidR="00A01DA6">
        <w:t>3</w:t>
      </w:r>
      <w:r w:rsidR="005603E5">
        <w:t xml:space="preserve"> — Кнопка «</w:t>
      </w:r>
      <w:r w:rsidR="00C54099">
        <w:t>Записаться на приём</w:t>
      </w:r>
      <w:r w:rsidR="005603E5">
        <w:t>»</w:t>
      </w:r>
    </w:p>
    <w:p w14:paraId="36A5C794" w14:textId="77777777" w:rsidR="005603E5" w:rsidRDefault="005603E5" w:rsidP="005603E5">
      <w:pPr>
        <w:pStyle w:val="aff0"/>
        <w:jc w:val="center"/>
      </w:pPr>
      <w:r>
        <w:rPr>
          <w:noProof/>
          <w:lang w:eastAsia="ru-RU"/>
        </w:rPr>
        <w:drawing>
          <wp:inline distT="0" distB="0" distL="0" distR="0" wp14:anchorId="3A7338C6" wp14:editId="2CFB0A7D">
            <wp:extent cx="5263700" cy="10108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9" r="8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700" cy="101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644D2" w14:textId="7508C4E0" w:rsidR="005603E5" w:rsidRDefault="009D3749" w:rsidP="005603E5">
      <w:pPr>
        <w:pStyle w:val="aff0"/>
        <w:jc w:val="center"/>
      </w:pPr>
      <w:r>
        <w:t xml:space="preserve">Рисунок </w:t>
      </w:r>
      <w:r w:rsidR="00A01DA6">
        <w:t>4</w:t>
      </w:r>
      <w:r w:rsidR="005603E5">
        <w:t xml:space="preserve"> — Кнопки</w:t>
      </w:r>
      <w:r w:rsidR="00AE10A1">
        <w:t xml:space="preserve"> «</w:t>
      </w:r>
      <w:r w:rsidR="00C54099">
        <w:t>Заказать звонок</w:t>
      </w:r>
      <w:r w:rsidR="00AE10A1">
        <w:t>»</w:t>
      </w:r>
    </w:p>
    <w:p w14:paraId="6CEAEDC6" w14:textId="77777777" w:rsidR="00157CDD" w:rsidRDefault="004E19C1" w:rsidP="004E19C1">
      <w:pPr>
        <w:pStyle w:val="72"/>
      </w:pPr>
      <w:r>
        <w:rPr>
          <w:noProof/>
          <w:lang w:eastAsia="ru-RU"/>
        </w:rPr>
        <w:drawing>
          <wp:inline distT="0" distB="0" distL="0" distR="0" wp14:anchorId="038EBE3F" wp14:editId="7FFDBFF3">
            <wp:extent cx="3872173" cy="6927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173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BBB2" w14:textId="7C29BC18" w:rsidR="004E19C1" w:rsidRDefault="004E19C1" w:rsidP="004E19C1">
      <w:pPr>
        <w:pStyle w:val="72"/>
      </w:pPr>
      <w:r>
        <w:t>Рисунок</w:t>
      </w:r>
      <w:r w:rsidR="009D3749">
        <w:t xml:space="preserve"> </w:t>
      </w:r>
      <w:r w:rsidR="00A01DA6">
        <w:t>5</w:t>
      </w:r>
      <w:r>
        <w:t xml:space="preserve"> — </w:t>
      </w:r>
      <w:r w:rsidR="00C54099">
        <w:t>Кнопка и поле ввода «Записаться на приём»</w:t>
      </w:r>
    </w:p>
    <w:p w14:paraId="1EB117EB" w14:textId="1224E577" w:rsidR="003569F4" w:rsidRPr="00C54099" w:rsidRDefault="003569F4" w:rsidP="004E19C1">
      <w:pPr>
        <w:pStyle w:val="72"/>
      </w:pPr>
      <w:r w:rsidRPr="003569F4">
        <w:rPr>
          <w:noProof/>
        </w:rPr>
        <w:drawing>
          <wp:inline distT="0" distB="0" distL="0" distR="0" wp14:anchorId="2C83C180" wp14:editId="55A318FA">
            <wp:extent cx="2720576" cy="1524132"/>
            <wp:effectExtent l="0" t="0" r="3810" b="0"/>
            <wp:docPr id="1171826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26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3CD8" w14:textId="76D9892B" w:rsidR="003569F4" w:rsidRDefault="003569F4" w:rsidP="003569F4">
      <w:pPr>
        <w:pStyle w:val="72"/>
      </w:pPr>
      <w:r>
        <w:t xml:space="preserve">Рисунок </w:t>
      </w:r>
      <w:r w:rsidR="00A01DA6">
        <w:t>6</w:t>
      </w:r>
      <w:r>
        <w:t xml:space="preserve"> — Кнопка и поле ввода «Записаться на приём»</w:t>
      </w:r>
    </w:p>
    <w:p w14:paraId="161D4B65" w14:textId="77777777" w:rsidR="00AE10A1" w:rsidRDefault="00AE10A1" w:rsidP="005603E5">
      <w:pPr>
        <w:pStyle w:val="aff0"/>
        <w:jc w:val="center"/>
      </w:pPr>
    </w:p>
    <w:p w14:paraId="7CE23036" w14:textId="77777777" w:rsidR="00AE10A1" w:rsidRDefault="00AE10A1" w:rsidP="00AE10A1">
      <w:pPr>
        <w:pStyle w:val="af8"/>
      </w:pPr>
      <w:bookmarkStart w:id="8" w:name="_Toc136950712"/>
      <w:r>
        <w:t>2.1.8 Компоненты</w:t>
      </w:r>
      <w:bookmarkEnd w:id="8"/>
    </w:p>
    <w:p w14:paraId="0C60959C" w14:textId="77777777" w:rsidR="00AE10A1" w:rsidRDefault="00AE10A1" w:rsidP="00AE10A1">
      <w:pPr>
        <w:pStyle w:val="af8"/>
      </w:pPr>
    </w:p>
    <w:p w14:paraId="40527AF9" w14:textId="62D0DA6B" w:rsidR="00E71709" w:rsidRPr="00E71709" w:rsidRDefault="00E71709" w:rsidP="00AE10A1">
      <w:pPr>
        <w:pStyle w:val="af8"/>
        <w:rPr>
          <w:b w:val="0"/>
          <w:bCs/>
        </w:rPr>
      </w:pPr>
      <w:r w:rsidRPr="00E71709">
        <w:rPr>
          <w:b w:val="0"/>
          <w:bCs/>
        </w:rPr>
        <w:t>В</w:t>
      </w:r>
      <w:r>
        <w:rPr>
          <w:b w:val="0"/>
          <w:bCs/>
        </w:rPr>
        <w:t xml:space="preserve"> разрабатываемом интернет-ресурсе можно выделить блоки, представленные на рисунках 8-14.</w:t>
      </w:r>
    </w:p>
    <w:p w14:paraId="70583D3D" w14:textId="77777777" w:rsidR="00AE10A1" w:rsidRDefault="009741A6" w:rsidP="00C30D3B">
      <w:pPr>
        <w:pStyle w:val="92"/>
        <w:ind w:left="-284"/>
      </w:pPr>
      <w:r>
        <w:rPr>
          <w:noProof/>
          <w:lang w:eastAsia="ru-RU"/>
        </w:rPr>
        <w:drawing>
          <wp:inline distT="0" distB="0" distL="0" distR="0" wp14:anchorId="2A588926" wp14:editId="6E688375">
            <wp:extent cx="6300470" cy="3482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3683" w14:textId="755BB553" w:rsidR="009741A6" w:rsidRDefault="009D3749" w:rsidP="00C30D3B">
      <w:pPr>
        <w:pStyle w:val="72"/>
      </w:pPr>
      <w:r>
        <w:lastRenderedPageBreak/>
        <w:t xml:space="preserve">Рисунок </w:t>
      </w:r>
      <w:r w:rsidR="00A01DA6">
        <w:t>7</w:t>
      </w:r>
      <w:r w:rsidR="009741A6">
        <w:t xml:space="preserve"> — Шапка</w:t>
      </w:r>
    </w:p>
    <w:p w14:paraId="1562020E" w14:textId="77777777" w:rsidR="009741A6" w:rsidRDefault="00915A00" w:rsidP="00C30D3B">
      <w:pPr>
        <w:pStyle w:val="72"/>
      </w:pPr>
      <w:r>
        <w:rPr>
          <w:noProof/>
          <w:lang w:eastAsia="ru-RU"/>
        </w:rPr>
        <w:drawing>
          <wp:inline distT="0" distB="0" distL="0" distR="0" wp14:anchorId="0388EE80" wp14:editId="0F5860FE">
            <wp:extent cx="6205788" cy="283908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788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AFB" w14:textId="1EDC5EE8" w:rsidR="009741A6" w:rsidRDefault="009D3749" w:rsidP="00C30D3B">
      <w:pPr>
        <w:pStyle w:val="72"/>
      </w:pPr>
      <w:r>
        <w:t xml:space="preserve">Рисунок </w:t>
      </w:r>
      <w:r w:rsidR="00A01DA6">
        <w:t>8</w:t>
      </w:r>
      <w:r w:rsidR="009741A6">
        <w:t xml:space="preserve"> — </w:t>
      </w:r>
      <w:r w:rsidR="00C54099">
        <w:t>Список услуг</w:t>
      </w:r>
    </w:p>
    <w:p w14:paraId="45E1AC5B" w14:textId="77777777" w:rsidR="00E22179" w:rsidRDefault="00E22179" w:rsidP="006B2557">
      <w:pPr>
        <w:pStyle w:val="72"/>
      </w:pPr>
      <w:r>
        <w:rPr>
          <w:noProof/>
          <w:lang w:eastAsia="ru-RU"/>
        </w:rPr>
        <w:drawing>
          <wp:inline distT="0" distB="0" distL="0" distR="0" wp14:anchorId="1F82F939" wp14:editId="3BB9CC88">
            <wp:extent cx="4876800" cy="18344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8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EB8F" w14:textId="610C30E2" w:rsidR="00E22179" w:rsidRDefault="009D3749" w:rsidP="006B2557">
      <w:pPr>
        <w:pStyle w:val="72"/>
      </w:pPr>
      <w:r>
        <w:t xml:space="preserve">Рисунок </w:t>
      </w:r>
      <w:r w:rsidR="00A01DA6">
        <w:t>9</w:t>
      </w:r>
      <w:r w:rsidR="00E22179">
        <w:t xml:space="preserve"> — </w:t>
      </w:r>
      <w:r w:rsidR="004E19C1">
        <w:t>Блок «</w:t>
      </w:r>
      <w:r w:rsidR="00C54099">
        <w:t>Нам доверяют пациенты</w:t>
      </w:r>
      <w:r w:rsidR="004E19C1">
        <w:t>»</w:t>
      </w:r>
    </w:p>
    <w:p w14:paraId="2E62B83F" w14:textId="77777777" w:rsidR="00EB1AE2" w:rsidRDefault="00EB1AE2" w:rsidP="006B2557">
      <w:pPr>
        <w:pStyle w:val="72"/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4FDDA16B" wp14:editId="6A4CDE47">
            <wp:extent cx="4227404" cy="164782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404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26ED" w14:textId="6CEA937F" w:rsidR="00EB1AE2" w:rsidRDefault="009D3749" w:rsidP="006B2557">
      <w:pPr>
        <w:pStyle w:val="72"/>
      </w:pPr>
      <w:r>
        <w:t>Рисунок 1</w:t>
      </w:r>
      <w:r w:rsidR="00A01DA6">
        <w:t>0</w:t>
      </w:r>
      <w:r w:rsidR="00EB1AE2">
        <w:t xml:space="preserve"> — </w:t>
      </w:r>
      <w:r w:rsidR="004E19C1">
        <w:t>Блок «</w:t>
      </w:r>
      <w:r w:rsidR="00C54099">
        <w:t>Записаться на приём</w:t>
      </w:r>
      <w:r w:rsidR="004E19C1">
        <w:t>»</w:t>
      </w:r>
    </w:p>
    <w:p w14:paraId="57390400" w14:textId="77777777" w:rsidR="00EB1AE2" w:rsidRDefault="00EB1AE2" w:rsidP="006B2557">
      <w:pPr>
        <w:pStyle w:val="72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3263172B" wp14:editId="688204CF">
            <wp:extent cx="4201222" cy="2085498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222" cy="208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4CCA" w14:textId="133195EE" w:rsidR="00EB1AE2" w:rsidRDefault="009D3749" w:rsidP="006B2557">
      <w:pPr>
        <w:pStyle w:val="72"/>
      </w:pPr>
      <w:r>
        <w:t>Рисунок 1</w:t>
      </w:r>
      <w:r w:rsidR="00A01DA6">
        <w:t>1</w:t>
      </w:r>
      <w:r w:rsidR="00EB1AE2">
        <w:t xml:space="preserve"> — </w:t>
      </w:r>
      <w:r w:rsidR="004E19C1">
        <w:t>Блок «</w:t>
      </w:r>
      <w:r w:rsidR="00C54099">
        <w:t>Лечение у нас</w:t>
      </w:r>
      <w:r w:rsidR="004E19C1">
        <w:t>»</w:t>
      </w:r>
    </w:p>
    <w:p w14:paraId="669DC496" w14:textId="77777777" w:rsidR="00EB1AE2" w:rsidRDefault="00EB1AE2" w:rsidP="006B2557">
      <w:pPr>
        <w:pStyle w:val="72"/>
        <w:rPr>
          <w:b/>
        </w:rPr>
      </w:pPr>
      <w:r>
        <w:rPr>
          <w:noProof/>
          <w:lang w:eastAsia="ru-RU"/>
        </w:rPr>
        <w:drawing>
          <wp:inline distT="0" distB="0" distL="0" distR="0" wp14:anchorId="2EEE0FD5" wp14:editId="4C490925">
            <wp:extent cx="3269723" cy="3002280"/>
            <wp:effectExtent l="0" t="0" r="698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381" cy="300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9B36" w14:textId="01BECC05" w:rsidR="00EB1AE2" w:rsidRDefault="009D3749" w:rsidP="006B2557">
      <w:pPr>
        <w:pStyle w:val="72"/>
      </w:pPr>
      <w:r>
        <w:t>Рисунок 1</w:t>
      </w:r>
      <w:r w:rsidR="00A01DA6">
        <w:t>2</w:t>
      </w:r>
      <w:r w:rsidR="00EB1AE2">
        <w:t xml:space="preserve"> — </w:t>
      </w:r>
      <w:r w:rsidR="00C54099">
        <w:t>Блок «Специалисты»</w:t>
      </w:r>
    </w:p>
    <w:p w14:paraId="7FCE55F5" w14:textId="297C86B2" w:rsidR="00915A00" w:rsidRDefault="00915A00" w:rsidP="006B2557">
      <w:pPr>
        <w:pStyle w:val="72"/>
        <w:rPr>
          <w:b/>
        </w:rPr>
      </w:pPr>
      <w:r>
        <w:rPr>
          <w:noProof/>
          <w:lang w:eastAsia="ru-RU"/>
        </w:rPr>
        <w:drawing>
          <wp:inline distT="0" distB="0" distL="0" distR="0" wp14:anchorId="6AEF89E0" wp14:editId="4ED74C88">
            <wp:extent cx="4992632" cy="1789687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632" cy="178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F9A9" w14:textId="5B4F1AC0" w:rsidR="005C4BC8" w:rsidRPr="00C54099" w:rsidRDefault="00B71AC1" w:rsidP="00C54099">
      <w:pPr>
        <w:pStyle w:val="72"/>
        <w:sectPr w:rsidR="005C4BC8" w:rsidRPr="00C54099" w:rsidSect="00815D97">
          <w:footerReference w:type="default" r:id="rId27"/>
          <w:pgSz w:w="11907" w:h="16839" w:code="9"/>
          <w:pgMar w:top="992" w:right="284" w:bottom="1985" w:left="1701" w:header="284" w:footer="720" w:gutter="0"/>
          <w:pgNumType w:start="3"/>
          <w:cols w:space="720"/>
          <w:docGrid w:linePitch="272"/>
        </w:sectPr>
      </w:pPr>
      <w:r>
        <w:t>Рисунок</w:t>
      </w:r>
      <w:r w:rsidR="009D3749">
        <w:t xml:space="preserve"> 1</w:t>
      </w:r>
      <w:r w:rsidR="00A01DA6">
        <w:t>3</w:t>
      </w:r>
      <w:r w:rsidR="00915A00">
        <w:t xml:space="preserve"> — </w:t>
      </w:r>
      <w:r w:rsidR="00C54099">
        <w:t>Блок «Сертификаты и награды»</w:t>
      </w:r>
      <w:r w:rsidR="00D476EF">
        <w:rPr>
          <w:b/>
        </w:rPr>
        <w:br w:type="page"/>
      </w:r>
    </w:p>
    <w:p w14:paraId="53AAF052" w14:textId="00210A71" w:rsidR="006B3C4B" w:rsidRPr="003569F4" w:rsidRDefault="00C54099" w:rsidP="00C54099">
      <w:pPr>
        <w:pStyle w:val="afc"/>
        <w:ind w:left="1440" w:firstLine="0"/>
        <w:jc w:val="left"/>
        <w:rPr>
          <w:b w:val="0"/>
          <w:bCs/>
        </w:rPr>
      </w:pPr>
      <w:r w:rsidRPr="00C54099"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53BDE6E" wp14:editId="6EE0F151">
            <wp:simplePos x="0" y="0"/>
            <wp:positionH relativeFrom="column">
              <wp:posOffset>-196850</wp:posOffset>
            </wp:positionH>
            <wp:positionV relativeFrom="paragraph">
              <wp:posOffset>-3168650</wp:posOffset>
            </wp:positionV>
            <wp:extent cx="6327277" cy="2606040"/>
            <wp:effectExtent l="0" t="0" r="0" b="3810"/>
            <wp:wrapTopAndBottom/>
            <wp:docPr id="126727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70554" name="Рисунок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277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9F4">
        <w:t xml:space="preserve">       </w:t>
      </w:r>
      <w:r w:rsidRPr="003569F4">
        <w:rPr>
          <w:b w:val="0"/>
          <w:bCs/>
        </w:rPr>
        <w:t>Рисунок 14 — Блок «</w:t>
      </w:r>
      <w:r w:rsidR="003569F4" w:rsidRPr="003569F4">
        <w:rPr>
          <w:b w:val="0"/>
          <w:bCs/>
        </w:rPr>
        <w:t>Записаться на приём</w:t>
      </w:r>
      <w:r w:rsidRPr="003569F4">
        <w:rPr>
          <w:b w:val="0"/>
          <w:bCs/>
        </w:rPr>
        <w:t>»</w:t>
      </w:r>
    </w:p>
    <w:sectPr w:rsidR="006B3C4B" w:rsidRPr="003569F4" w:rsidSect="006A483E">
      <w:pgSz w:w="11907" w:h="16839" w:code="9"/>
      <w:pgMar w:top="6946" w:right="284" w:bottom="1985" w:left="1701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888DA" w14:textId="77777777" w:rsidR="00886C22" w:rsidRDefault="00886C22">
      <w:r>
        <w:separator/>
      </w:r>
    </w:p>
  </w:endnote>
  <w:endnote w:type="continuationSeparator" w:id="0">
    <w:p w14:paraId="59807E2E" w14:textId="77777777" w:rsidR="00886C22" w:rsidRDefault="00886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00F4" w14:textId="77777777" w:rsidR="0056439D" w:rsidRDefault="0056439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9836190" w14:textId="77777777" w:rsidR="0056439D" w:rsidRDefault="0056439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BD76" w14:textId="77777777" w:rsidR="0056439D" w:rsidRDefault="0056439D" w:rsidP="00AD1DC6">
    <w:pPr>
      <w:pStyle w:val="a4"/>
      <w:ind w:right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E20801" wp14:editId="1159CB49">
              <wp:simplePos x="0" y="0"/>
              <wp:positionH relativeFrom="column">
                <wp:posOffset>358140</wp:posOffset>
              </wp:positionH>
              <wp:positionV relativeFrom="paragraph">
                <wp:posOffset>216535</wp:posOffset>
              </wp:positionV>
              <wp:extent cx="722630" cy="155575"/>
              <wp:effectExtent l="0" t="0" r="1270" b="15875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6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07E0D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E2080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28.2pt;margin-top:17.05pt;width:56.9pt;height: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" filled="f" stroked="f">
              <v:textbox inset="0,0,0,0">
                <w:txbxContent>
                  <w:p w14:paraId="6907E0D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>
                      <w:rPr>
                        <w:rFonts w:ascii="ISOCPEUR" w:hAnsi="ISOCPEUR"/>
                        <w:i/>
                        <w:spacing w:val="-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D861FB" wp14:editId="5433A611">
              <wp:simplePos x="0" y="0"/>
              <wp:positionH relativeFrom="column">
                <wp:posOffset>6350</wp:posOffset>
              </wp:positionH>
              <wp:positionV relativeFrom="paragraph">
                <wp:posOffset>197485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A39FC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D861FB" id="Text Box 70" o:spid="_x0000_s1027" type="#_x0000_t202" style="position:absolute;margin-left:.5pt;margin-top:15.55pt;width:28.4pt;height:1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" filled="f" stroked="f">
              <v:textbox inset="0,0,0,0">
                <w:txbxContent>
                  <w:p w14:paraId="7D2A39FC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5C76BBF5" wp14:editId="5215816A">
              <wp:simplePos x="0" y="0"/>
              <wp:positionH relativeFrom="column">
                <wp:posOffset>5917565</wp:posOffset>
              </wp:positionH>
              <wp:positionV relativeFrom="paragraph">
                <wp:posOffset>81915</wp:posOffset>
              </wp:positionV>
              <wp:extent cx="333375" cy="1403985"/>
              <wp:effectExtent l="0" t="0" r="0" b="0"/>
              <wp:wrapNone/>
              <wp:docPr id="30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71160" w14:textId="77777777" w:rsidR="0056439D" w:rsidRPr="004179AF" w:rsidRDefault="0056439D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begin"/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instrText>PAGE   \* MERGEFORMAT</w:instrTex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separate"/>
                          </w:r>
                          <w:r w:rsidRPr="009C43E6">
                            <w:rPr>
                              <w:rFonts w:ascii="ISOCPEUR" w:hAnsi="ISOCPEUR"/>
                              <w:i/>
                              <w:noProof/>
                            </w:rPr>
                            <w:t>5</w: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C76BBF5" id="Надпись 2" o:spid="_x0000_s1028" type="#_x0000_t202" style="position:absolute;margin-left:465.95pt;margin-top:6.45pt;width:26.25pt;height:110.55pt;z-index:251767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" filled="f" stroked="f">
              <v:textbox style="mso-fit-shape-to-text:t">
                <w:txbxContent>
                  <w:p w14:paraId="7BD71160" w14:textId="77777777" w:rsidR="0056439D" w:rsidRPr="004179AF" w:rsidRDefault="0056439D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begin"/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instrText>PAGE   \* MERGEFORMAT</w:instrTex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separate"/>
                    </w:r>
                    <w:r w:rsidRPr="009C43E6">
                      <w:rPr>
                        <w:rFonts w:ascii="ISOCPEUR" w:hAnsi="ISOCPEUR"/>
                        <w:i/>
                        <w:noProof/>
                      </w:rPr>
                      <w:t>5</w: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E12B06D" wp14:editId="4E07152C">
              <wp:simplePos x="0" y="0"/>
              <wp:positionH relativeFrom="column">
                <wp:posOffset>5941060</wp:posOffset>
              </wp:positionH>
              <wp:positionV relativeFrom="paragraph">
                <wp:posOffset>-146685</wp:posOffset>
              </wp:positionV>
              <wp:extent cx="311150" cy="252095"/>
              <wp:effectExtent l="0" t="0" r="12700" b="14605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CEC1E" w14:textId="77777777" w:rsidR="0056439D" w:rsidRPr="00061571" w:rsidRDefault="0056439D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12B06D" id="Text Box 74" o:spid="_x0000_s1029" type="#_x0000_t202" style="position:absolute;margin-left:467.8pt;margin-top:-11.55pt;width:24.5pt;height:1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" filled="f" stroked="f">
              <v:textbox inset="0,0,0,0">
                <w:txbxContent>
                  <w:p w14:paraId="38ECEC1E" w14:textId="77777777" w:rsidR="0056439D" w:rsidRPr="00061571" w:rsidRDefault="0056439D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0C40F15" wp14:editId="7C8340C9">
              <wp:simplePos x="0" y="0"/>
              <wp:positionH relativeFrom="column">
                <wp:posOffset>1628775</wp:posOffset>
              </wp:positionH>
              <wp:positionV relativeFrom="paragraph">
                <wp:posOffset>209550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41CA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C40F15" id="Text Box 73" o:spid="_x0000_s1030" type="#_x0000_t202" style="position:absolute;margin-left:128.25pt;margin-top:16.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" filled="f" stroked="f">
              <v:textbox inset="0,0,0,0">
                <w:txbxContent>
                  <w:p w14:paraId="32041CA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596D02" wp14:editId="4BB7D332">
              <wp:simplePos x="0" y="0"/>
              <wp:positionH relativeFrom="column">
                <wp:posOffset>1082040</wp:posOffset>
              </wp:positionH>
              <wp:positionV relativeFrom="paragraph">
                <wp:posOffset>213360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4FB54" w14:textId="77777777" w:rsidR="0056439D" w:rsidRPr="00061571" w:rsidRDefault="0056439D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96D02" id="Text Box 72" o:spid="_x0000_s1031" type="#_x0000_t202" style="position:absolute;margin-left:85.2pt;margin-top:16.8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" filled="f" stroked="f">
              <v:textbox inset="0,0,0,0">
                <w:txbxContent>
                  <w:p w14:paraId="3134FB54" w14:textId="77777777" w:rsidR="0056439D" w:rsidRPr="00061571" w:rsidRDefault="0056439D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2E0D76" wp14:editId="0FC76214">
              <wp:simplePos x="0" y="0"/>
              <wp:positionH relativeFrom="column">
                <wp:posOffset>-360045</wp:posOffset>
              </wp:positionH>
              <wp:positionV relativeFrom="paragraph">
                <wp:posOffset>213360</wp:posOffset>
              </wp:positionV>
              <wp:extent cx="360045" cy="155575"/>
              <wp:effectExtent l="0" t="0" r="1905" b="15875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43BDF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2E0D76" id="Text Box 69" o:spid="_x0000_s1032" type="#_x0000_t202" style="position:absolute;margin-left:-28.35pt;margin-top:16.8pt;width:28.35pt;height:1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" filled="f" stroked="f">
              <v:textbox inset="0,0,0,0">
                <w:txbxContent>
                  <w:p w14:paraId="3E843BDF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6F0A568E" wp14:editId="7AA775C0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78CC83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055D43CF" wp14:editId="65FF15D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D819F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5F4E6EB" wp14:editId="1F4B7FBE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F89ADA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70629B" wp14:editId="2883B232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C9DD7F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5F57F27E" wp14:editId="4BFEACCE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F5968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04383D4C" wp14:editId="7C9433A5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FB837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5C8E3321" wp14:editId="564C724C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B78DC9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DC9AA5F" wp14:editId="4C99D368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869E4" w14:textId="77777777" w:rsidR="0056439D" w:rsidRPr="00655686" w:rsidRDefault="0056439D" w:rsidP="006556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ДП 2-40 01 01.33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_._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_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C9AA5F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102869E4" w14:textId="77777777" w:rsidR="0056439D" w:rsidRPr="00655686" w:rsidRDefault="0056439D" w:rsidP="00655686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ДП 2-40 01 01.33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_._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_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4500EE7" wp14:editId="4E5890C1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D6DCE0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36B617FA" wp14:editId="02C29FD3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59A03E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7F7A187F" wp14:editId="0A0ABED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343DA4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0BE1" w14:textId="77777777" w:rsidR="0056439D" w:rsidRDefault="0056439D" w:rsidP="00E071BF">
    <w:pPr>
      <w:pStyle w:val="a4"/>
      <w:ind w:right="360"/>
      <w:rPr>
        <w:rFonts w:ascii="GOST type B" w:hAnsi="GOST type B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06D6ADAE" wp14:editId="74D1B197">
              <wp:simplePos x="0" y="0"/>
              <wp:positionH relativeFrom="column">
                <wp:posOffset>-348098</wp:posOffset>
              </wp:positionH>
              <wp:positionV relativeFrom="paragraph">
                <wp:posOffset>-532130</wp:posOffset>
              </wp:positionV>
              <wp:extent cx="721360" cy="186690"/>
              <wp:effectExtent l="0" t="0" r="2540" b="381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9F33E" w14:textId="77777777" w:rsidR="0056439D" w:rsidRPr="00762920" w:rsidRDefault="0056439D" w:rsidP="00E071BF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proofErr w:type="spellStart"/>
                          <w:r w:rsidRPr="00061571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6ADAE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34" type="#_x0000_t202" style="position:absolute;margin-left:-27.4pt;margin-top:-41.9pt;width:56.8pt;height:14.7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" filled="f" stroked="f">
              <v:textbox inset="0,0,0,0">
                <w:txbxContent>
                  <w:p w14:paraId="4F99F33E" w14:textId="77777777" w:rsidR="0056439D" w:rsidRPr="00762920" w:rsidRDefault="0056439D" w:rsidP="00E071BF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B96F5B4" wp14:editId="595CBA01">
              <wp:simplePos x="0" y="0"/>
              <wp:positionH relativeFrom="column">
                <wp:posOffset>-349250</wp:posOffset>
              </wp:positionH>
              <wp:positionV relativeFrom="paragraph">
                <wp:posOffset>-347345</wp:posOffset>
              </wp:positionV>
              <wp:extent cx="721360" cy="186690"/>
              <wp:effectExtent l="0" t="0" r="2540" b="3810"/>
              <wp:wrapNone/>
              <wp:docPr id="65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5C7713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96F5B4" id="_x0000_s1035" type="#_x0000_t202" style="position:absolute;margin-left:-27.5pt;margin-top:-27.35pt;width:56.8pt;height:14.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" filled="f" stroked="f">
              <v:textbox inset="0,0,0,0">
                <w:txbxContent>
                  <w:p w14:paraId="345C7713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55589A5E" wp14:editId="4326F877">
              <wp:simplePos x="0" y="0"/>
              <wp:positionH relativeFrom="column">
                <wp:posOffset>371377</wp:posOffset>
              </wp:positionH>
              <wp:positionV relativeFrom="paragraph">
                <wp:posOffset>-352327</wp:posOffset>
              </wp:positionV>
              <wp:extent cx="721360" cy="180340"/>
              <wp:effectExtent l="0" t="0" r="2540" b="1016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843D4D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</w:rPr>
                            <w:t>Кизер</w:t>
                          </w:r>
                          <w:proofErr w:type="spellEnd"/>
                        </w:p>
                        <w:p w14:paraId="4B3096B4" w14:textId="77777777" w:rsidR="0056439D" w:rsidRPr="00B35798" w:rsidRDefault="0056439D" w:rsidP="00E071B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589A5E" id="Text Box 53" o:spid="_x0000_s1036" type="#_x0000_t202" style="position:absolute;margin-left:29.25pt;margin-top:-27.75pt;width:56.8pt;height:14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nN2Q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" filled="f" stroked="f">
              <v:textbox inset="0,0,0,0">
                <w:txbxContent>
                  <w:p w14:paraId="6B843D4D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</w:rPr>
                      <w:t>Кизер</w:t>
                    </w:r>
                    <w:proofErr w:type="spellEnd"/>
                  </w:p>
                  <w:p w14:paraId="4B3096B4" w14:textId="77777777" w:rsidR="0056439D" w:rsidRPr="00B35798" w:rsidRDefault="0056439D" w:rsidP="00E071BF"/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5088" behindDoc="0" locked="0" layoutInCell="1" allowOverlap="1" wp14:anchorId="4916D1C9" wp14:editId="0B7ADCB9">
              <wp:simplePos x="0" y="0"/>
              <wp:positionH relativeFrom="column">
                <wp:posOffset>371377</wp:posOffset>
              </wp:positionH>
              <wp:positionV relativeFrom="paragraph">
                <wp:posOffset>-529472</wp:posOffset>
              </wp:positionV>
              <wp:extent cx="720090" cy="180975"/>
              <wp:effectExtent l="0" t="0" r="3810" b="9525"/>
              <wp:wrapNone/>
              <wp:docPr id="4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A25A0" w14:textId="19197093" w:rsidR="0056439D" w:rsidRPr="00E71709" w:rsidRDefault="00E71709" w:rsidP="00E071BF">
                          <w:pPr>
                            <w:rPr>
                              <w:rFonts w:ascii="ISOCPEUR" w:hAnsi="ISOCPEUR"/>
                              <w:i/>
                              <w:color w:val="FF0000"/>
                            </w:rPr>
                          </w:pPr>
                          <w:r w:rsidRPr="00E71709">
                            <w:rPr>
                              <w:rFonts w:ascii="ISOCPEUR" w:hAnsi="ISOCPEUR"/>
                              <w:i/>
                              <w:color w:val="FF0000"/>
                            </w:rPr>
                            <w:t>??????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16D1C9" id="Text Box 52" o:spid="_x0000_s1037" type="#_x0000_t202" style="position:absolute;margin-left:29.25pt;margin-top:-41.7pt;width:56.7pt;height:14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" filled="f" stroked="f">
              <v:textbox inset="0,0,0,0">
                <w:txbxContent>
                  <w:p w14:paraId="326A25A0" w14:textId="19197093" w:rsidR="0056439D" w:rsidRPr="00E71709" w:rsidRDefault="00E71709" w:rsidP="00E071BF">
                    <w:pPr>
                      <w:rPr>
                        <w:rFonts w:ascii="ISOCPEUR" w:hAnsi="ISOCPEUR"/>
                        <w:i/>
                        <w:color w:val="FF0000"/>
                      </w:rPr>
                    </w:pPr>
                    <w:r w:rsidRPr="00E71709">
                      <w:rPr>
                        <w:rFonts w:ascii="ISOCPEUR" w:hAnsi="ISOCPEUR"/>
                        <w:i/>
                        <w:color w:val="FF0000"/>
                      </w:rPr>
                      <w:t>??????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03724A60" wp14:editId="529BFBF2">
              <wp:simplePos x="0" y="0"/>
              <wp:positionH relativeFrom="column">
                <wp:posOffset>351155</wp:posOffset>
              </wp:positionH>
              <wp:positionV relativeFrom="paragraph">
                <wp:posOffset>-701675</wp:posOffset>
              </wp:positionV>
              <wp:extent cx="729615" cy="171450"/>
              <wp:effectExtent l="0" t="0" r="13335" b="0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961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DA516B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724A60" id="Text Box 46" o:spid="_x0000_s1038" type="#_x0000_t202" style="position:absolute;margin-left:27.65pt;margin-top:-55.25pt;width:57.45pt;height:13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" filled="f" stroked="f">
              <v:textbox inset="0,0,0,0">
                <w:txbxContent>
                  <w:p w14:paraId="7BDA516B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451D6029" wp14:editId="12FED84B">
              <wp:simplePos x="0" y="0"/>
              <wp:positionH relativeFrom="column">
                <wp:posOffset>-8890</wp:posOffset>
              </wp:positionH>
              <wp:positionV relativeFrom="paragraph">
                <wp:posOffset>-718820</wp:posOffset>
              </wp:positionV>
              <wp:extent cx="364490" cy="167640"/>
              <wp:effectExtent l="0" t="0" r="16510" b="3810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49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231FEE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1D6029" id="_x0000_s1039" type="#_x0000_t202" style="position:absolute;margin-left:-.7pt;margin-top:-56.6pt;width:28.7pt;height:13.2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" filled="f" stroked="f">
              <v:textbox inset="0,0,0,0">
                <w:txbxContent>
                  <w:p w14:paraId="1D231FEE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55BC6F17" wp14:editId="38FEA7E3">
              <wp:simplePos x="0" y="0"/>
              <wp:positionH relativeFrom="column">
                <wp:posOffset>371475</wp:posOffset>
              </wp:positionH>
              <wp:positionV relativeFrom="paragraph">
                <wp:posOffset>-1905</wp:posOffset>
              </wp:positionV>
              <wp:extent cx="717550" cy="180975"/>
              <wp:effectExtent l="0" t="0" r="6350" b="9525"/>
              <wp:wrapNone/>
              <wp:docPr id="54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EF72DE" w14:textId="77777777" w:rsidR="0056439D" w:rsidRPr="00014F4A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BC6F17" id="_x0000_s1040" type="#_x0000_t202" style="position:absolute;margin-left:29.25pt;margin-top:-.15pt;width:56.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" filled="f" stroked="f">
              <v:textbox inset="0,0,0,0">
                <w:txbxContent>
                  <w:p w14:paraId="1BEF72DE" w14:textId="77777777" w:rsidR="0056439D" w:rsidRPr="00014F4A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1C7B83D6" wp14:editId="497D7073">
              <wp:simplePos x="0" y="0"/>
              <wp:positionH relativeFrom="column">
                <wp:posOffset>-353695</wp:posOffset>
              </wp:positionH>
              <wp:positionV relativeFrom="paragraph">
                <wp:posOffset>-6985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6F2F6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B83D6" id="Text Box 51" o:spid="_x0000_s1041" type="#_x0000_t202" style="position:absolute;margin-left:-27.85pt;margin-top:-.55pt;width:56.8pt;height:14.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" filled="f" stroked="f">
              <v:textbox inset="0,0,0,0">
                <w:txbxContent>
                  <w:p w14:paraId="14E6F2F6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6C4FBF18" wp14:editId="4A62FB52">
              <wp:simplePos x="0" y="0"/>
              <wp:positionH relativeFrom="column">
                <wp:posOffset>-359410</wp:posOffset>
              </wp:positionH>
              <wp:positionV relativeFrom="paragraph">
                <wp:posOffset>-699770</wp:posOffset>
              </wp:positionV>
              <wp:extent cx="360680" cy="167640"/>
              <wp:effectExtent l="0" t="0" r="1270" b="381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A2F34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4FBF18" id="_x0000_s1042" type="#_x0000_t202" style="position:absolute;margin-left:-28.3pt;margin-top:-55.1pt;width:28.4pt;height:13.2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" filled="f" stroked="f">
              <v:textbox inset="0,0,0,0">
                <w:txbxContent>
                  <w:p w14:paraId="4E6A2F34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52505F84" wp14:editId="706D25EA">
              <wp:simplePos x="0" y="0"/>
              <wp:positionH relativeFrom="column">
                <wp:posOffset>1623060</wp:posOffset>
              </wp:positionH>
              <wp:positionV relativeFrom="paragraph">
                <wp:posOffset>-699770</wp:posOffset>
              </wp:positionV>
              <wp:extent cx="354330" cy="167640"/>
              <wp:effectExtent l="0" t="0" r="7620" b="3810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69D37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505F84" id="_x0000_s1043" type="#_x0000_t202" style="position:absolute;margin-left:127.8pt;margin-top:-55.1pt;width:27.9pt;height:13.2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" filled="f" stroked="f">
              <v:textbox inset="0,0,0,0">
                <w:txbxContent>
                  <w:p w14:paraId="08269D37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1776" behindDoc="0" locked="0" layoutInCell="1" allowOverlap="1" wp14:anchorId="26546F7B" wp14:editId="104583B3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6CE88D" id="Line 22" o:spid="_x0000_s1026" style="position:absolute;z-index:251851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68160" behindDoc="0" locked="0" layoutInCell="1" allowOverlap="1" wp14:anchorId="55DA1E7A" wp14:editId="2BD00DDB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3ACA2E" id="Line 77" o:spid="_x0000_s1026" style="position:absolute;z-index:2518681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5872" behindDoc="0" locked="0" layoutInCell="1" allowOverlap="1" wp14:anchorId="67B054BC" wp14:editId="72AFA9C1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2B48B3" id="Line 28" o:spid="_x0000_s1026" style="position:absolute;z-index:2518558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0512" behindDoc="0" locked="0" layoutInCell="1" allowOverlap="1" wp14:anchorId="58103BCF" wp14:editId="01D3673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4D5EDD" id="Line 2" o:spid="_x0000_s1026" style="position:absolute;z-index:2518405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262B7BDA" wp14:editId="6D3B2FF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F39A1" w14:textId="77777777" w:rsidR="0056439D" w:rsidRPr="00061571" w:rsidRDefault="0056439D" w:rsidP="00E071BF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B7BDA" id="Text Box 37" o:spid="_x0000_s1044" type="#_x0000_t202" style="position:absolute;margin-left:355pt;margin-top:.65pt;width:135pt;height:28.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" filled="f" stroked="f">
              <v:textbox inset="0,0,0,0">
                <w:txbxContent>
                  <w:p w14:paraId="178F39A1" w14:textId="77777777" w:rsidR="0056439D" w:rsidRPr="00061571" w:rsidRDefault="0056439D" w:rsidP="00E071BF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12ACECEE" wp14:editId="0F0A2F38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F2CC" w14:textId="77777777" w:rsidR="0056439D" w:rsidRPr="00E71709" w:rsidRDefault="0056439D" w:rsidP="00E071BF">
                          <w:pPr>
                            <w:pStyle w:val="3"/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</w:rPr>
                          </w:pPr>
                          <w:r w:rsidRPr="00E71709"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</w:rPr>
                            <w:t>3</w:t>
                          </w:r>
                          <w:r w:rsidR="00E152DD" w:rsidRPr="00E71709">
                            <w:rPr>
                              <w:rFonts w:ascii="ISOCPEUR" w:hAnsi="ISOCPEUR"/>
                              <w:color w:val="FF0000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CECEE" id="Text Box 92" o:spid="_x0000_s1045" type="#_x0000_t202" style="position:absolute;margin-left:440.2pt;margin-top:-27.2pt;width:49.8pt;height:13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N+m5Gj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3358F2CC" w14:textId="77777777" w:rsidR="0056439D" w:rsidRPr="00E71709" w:rsidRDefault="0056439D" w:rsidP="00E071BF">
                    <w:pPr>
                      <w:pStyle w:val="3"/>
                      <w:rPr>
                        <w:rFonts w:ascii="ISOCPEUR" w:hAnsi="ISOCPEUR"/>
                        <w:color w:val="FF0000"/>
                        <w:sz w:val="24"/>
                        <w:szCs w:val="24"/>
                      </w:rPr>
                    </w:pPr>
                    <w:r w:rsidRPr="00E71709">
                      <w:rPr>
                        <w:rFonts w:ascii="ISOCPEUR" w:hAnsi="ISOCPEUR"/>
                        <w:color w:val="FF0000"/>
                        <w:sz w:val="24"/>
                        <w:szCs w:val="24"/>
                      </w:rPr>
                      <w:t>3</w:t>
                    </w:r>
                    <w:r w:rsidR="00E152DD" w:rsidRPr="00E71709">
                      <w:rPr>
                        <w:rFonts w:ascii="ISOCPEUR" w:hAnsi="ISOCPEUR"/>
                        <w:color w:val="FF0000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14C23922" wp14:editId="7A169342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61910C" w14:textId="77777777" w:rsidR="0056439D" w:rsidRPr="00D87D4E" w:rsidRDefault="0056439D" w:rsidP="00E071BF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C23922" id="Text Box 78" o:spid="_x0000_s1046" type="#_x0000_t202" style="position:absolute;margin-left:397.6pt;margin-top:-27.45pt;width:41.65pt;height:13.9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Y+7v9t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7661910C" w14:textId="77777777" w:rsidR="0056439D" w:rsidRPr="00D87D4E" w:rsidRDefault="0056439D" w:rsidP="00E071BF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4F1C36DF" wp14:editId="0871F86F">
              <wp:simplePos x="0" y="0"/>
              <wp:positionH relativeFrom="column">
                <wp:posOffset>5615940</wp:posOffset>
              </wp:positionH>
              <wp:positionV relativeFrom="paragraph">
                <wp:posOffset>-509905</wp:posOffset>
              </wp:positionV>
              <wp:extent cx="607060" cy="157480"/>
              <wp:effectExtent l="0" t="0" r="2540" b="1397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353D1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1C36DF" id="Text Box 41" o:spid="_x0000_s1047" type="#_x0000_t202" style="position:absolute;margin-left:442.2pt;margin-top:-40.15pt;width:47.8pt;height:12.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" filled="f" stroked="f">
              <v:textbox inset="0,0,0,0">
                <w:txbxContent>
                  <w:p w14:paraId="4C1353D1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175471A0" wp14:editId="1D97BC8D">
              <wp:simplePos x="0" y="0"/>
              <wp:positionH relativeFrom="column">
                <wp:posOffset>5065395</wp:posOffset>
              </wp:positionH>
              <wp:positionV relativeFrom="paragraph">
                <wp:posOffset>-517525</wp:posOffset>
              </wp:positionV>
              <wp:extent cx="513080" cy="165100"/>
              <wp:effectExtent l="0" t="0" r="1270" b="6350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E10A8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5471A0" id="Text Box 40" o:spid="_x0000_s1048" type="#_x0000_t202" style="position:absolute;margin-left:398.85pt;margin-top:-40.75pt;width:40.4pt;height:13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" filled="f" stroked="f">
              <v:textbox inset="0,0,0,0">
                <w:txbxContent>
                  <w:p w14:paraId="75EE10A8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1293441" wp14:editId="04C682F3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FB972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293441" id="Text Box 38" o:spid="_x0000_s1049" type="#_x0000_t202" style="position:absolute;margin-left:354.8pt;margin-top:-40.55pt;width:42.05pt;height:12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" filled="f" stroked="f">
              <v:textbox inset="0,0,0,0">
                <w:txbxContent>
                  <w:p w14:paraId="697FB972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4E9A55E1" wp14:editId="11DD7C05">
              <wp:simplePos x="0" y="0"/>
              <wp:positionH relativeFrom="column">
                <wp:posOffset>1982470</wp:posOffset>
              </wp:positionH>
              <wp:positionV relativeFrom="paragraph">
                <wp:posOffset>-509905</wp:posOffset>
              </wp:positionV>
              <wp:extent cx="2515870" cy="878840"/>
              <wp:effectExtent l="0" t="0" r="0" b="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78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E2A12" w14:textId="2F660B05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Разработка </w:t>
                          </w:r>
                          <w:r w:rsidR="00E71709" w:rsidRPr="00E71709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</w:rPr>
                            <w:t>????????</w:t>
                          </w:r>
                          <w:proofErr w:type="gramEnd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9A55E1" id="Text Box 95" o:spid="_x0000_s1050" type="#_x0000_t202" style="position:absolute;margin-left:156.1pt;margin-top:-40.15pt;width:198.1pt;height:69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" filled="f" stroked="f">
              <v:textbox>
                <w:txbxContent>
                  <w:p w14:paraId="107E2A12" w14:textId="2F660B05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proofErr w:type="gramStart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Разработка </w:t>
                    </w:r>
                    <w:r w:rsidR="00E71709" w:rsidRPr="00E71709">
                      <w:rPr>
                        <w:rFonts w:ascii="ISOCPEUR" w:hAnsi="ISOCPEUR"/>
                        <w:i/>
                        <w:color w:val="FF0000"/>
                        <w:sz w:val="22"/>
                        <w:szCs w:val="22"/>
                      </w:rPr>
                      <w:t>????????</w:t>
                    </w:r>
                    <w:proofErr w:type="gramEnd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78EB9924" wp14:editId="015EE54E">
              <wp:simplePos x="0" y="0"/>
              <wp:positionH relativeFrom="column">
                <wp:posOffset>1082040</wp:posOffset>
              </wp:positionH>
              <wp:positionV relativeFrom="paragraph">
                <wp:posOffset>-705485</wp:posOffset>
              </wp:positionV>
              <wp:extent cx="541020" cy="173355"/>
              <wp:effectExtent l="0" t="0" r="11430" b="171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6D069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EB9924" id="_x0000_s1051" type="#_x0000_t202" style="position:absolute;margin-left:85.2pt;margin-top:-55.55pt;width:42.6pt;height:13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" filled="f" stroked="f">
              <v:textbox inset="0,0,0,0">
                <w:txbxContent>
                  <w:p w14:paraId="2716D069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308F921E" wp14:editId="0EE545E5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67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A237EF" w14:textId="77777777" w:rsidR="0056439D" w:rsidRPr="00152492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2-40 01 01.</w:t>
                          </w:r>
                          <w:r w:rsidRPr="00E71709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szCs w:val="32"/>
                            </w:rPr>
                            <w:t>33.</w:t>
                          </w:r>
                          <w:r w:rsidRPr="00E71709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szCs w:val="32"/>
                              <w:lang w:val="en-US"/>
                            </w:rPr>
                            <w:t>36</w:t>
                          </w:r>
                          <w:r w:rsidRPr="00E71709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szCs w:val="32"/>
                            </w:rPr>
                            <w:t>.</w:t>
                          </w:r>
                          <w:r w:rsidRPr="00E71709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szCs w:val="32"/>
                              <w:lang w:val="en-US"/>
                            </w:rPr>
                            <w:t>10</w:t>
                          </w:r>
                          <w:r w:rsidRPr="00E71709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szCs w:val="32"/>
                            </w:rPr>
                            <w:t>.2</w:t>
                          </w:r>
                          <w:r w:rsidRPr="00E71709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szCs w:val="32"/>
                              <w:lang w:val="en-US"/>
                            </w:rPr>
                            <w:t>3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8F921E" id="Text Box 94" o:spid="_x0000_s1052" type="#_x0000_t202" style="position:absolute;margin-left:155.7pt;margin-top:-73.4pt;width:340.8pt;height:31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gQJYvO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69A237EF" w14:textId="77777777" w:rsidR="0056439D" w:rsidRPr="00152492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2-40 01 01.</w:t>
                    </w:r>
                    <w:r w:rsidRPr="00E71709">
                      <w:rPr>
                        <w:rFonts w:ascii="ISOCPEUR" w:hAnsi="ISOCPEUR"/>
                        <w:i/>
                        <w:color w:val="FF0000"/>
                        <w:sz w:val="28"/>
                        <w:szCs w:val="32"/>
                      </w:rPr>
                      <w:t>33.</w:t>
                    </w:r>
                    <w:r w:rsidRPr="00E71709">
                      <w:rPr>
                        <w:rFonts w:ascii="ISOCPEUR" w:hAnsi="ISOCPEUR"/>
                        <w:i/>
                        <w:color w:val="FF0000"/>
                        <w:sz w:val="28"/>
                        <w:szCs w:val="32"/>
                        <w:lang w:val="en-US"/>
                      </w:rPr>
                      <w:t>36</w:t>
                    </w:r>
                    <w:r w:rsidRPr="00E71709">
                      <w:rPr>
                        <w:rFonts w:ascii="ISOCPEUR" w:hAnsi="ISOCPEUR"/>
                        <w:i/>
                        <w:color w:val="FF0000"/>
                        <w:sz w:val="28"/>
                        <w:szCs w:val="32"/>
                      </w:rPr>
                      <w:t>.</w:t>
                    </w:r>
                    <w:r w:rsidRPr="00E71709">
                      <w:rPr>
                        <w:rFonts w:ascii="ISOCPEUR" w:hAnsi="ISOCPEUR"/>
                        <w:i/>
                        <w:color w:val="FF0000"/>
                        <w:sz w:val="28"/>
                        <w:szCs w:val="32"/>
                        <w:lang w:val="en-US"/>
                      </w:rPr>
                      <w:t>10</w:t>
                    </w:r>
                    <w:r w:rsidRPr="00E71709">
                      <w:rPr>
                        <w:rFonts w:ascii="ISOCPEUR" w:hAnsi="ISOCPEUR"/>
                        <w:i/>
                        <w:color w:val="FF0000"/>
                        <w:sz w:val="28"/>
                        <w:szCs w:val="32"/>
                      </w:rPr>
                      <w:t>.2</w:t>
                    </w:r>
                    <w:r w:rsidRPr="00E71709">
                      <w:rPr>
                        <w:rFonts w:ascii="ISOCPEUR" w:hAnsi="ISOCPEUR"/>
                        <w:i/>
                        <w:color w:val="FF0000"/>
                        <w:sz w:val="28"/>
                        <w:szCs w:val="32"/>
                        <w:lang w:val="en-US"/>
                      </w:rPr>
                      <w:t>3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70208" behindDoc="0" locked="0" layoutInCell="1" allowOverlap="1" wp14:anchorId="0CB71BA1" wp14:editId="67AB9882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7AA1E" id="Line 82" o:spid="_x0000_s1026" style="position:absolute;z-index:2518702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6896" behindDoc="0" locked="0" layoutInCell="1" allowOverlap="1" wp14:anchorId="3D06B172" wp14:editId="44D2281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6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5EDBD" w14:textId="77777777" w:rsidR="0056439D" w:rsidRPr="00961A19" w:rsidRDefault="0056439D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6B172" id="Text Box 34" o:spid="_x0000_s1053" type="#_x0000_t202" style="position:absolute;margin-left:165.45pt;margin-top:-85.1pt;width:321.65pt;height:11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Am+kNu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7515EDBD" w14:textId="77777777" w:rsidR="0056439D" w:rsidRPr="00961A19" w:rsidRDefault="0056439D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4848" behindDoc="0" locked="0" layoutInCell="1" allowOverlap="1" wp14:anchorId="4D591E13" wp14:editId="6EE39451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70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C95ED3" id="Line 26" o:spid="_x0000_s1026" style="position:absolute;z-index:2518548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3824" behindDoc="0" locked="0" layoutInCell="1" allowOverlap="1" wp14:anchorId="2BBDEA54" wp14:editId="2FD35895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7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7454B7" id="Line 25" o:spid="_x0000_s1026" style="position:absolute;z-index:2518538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2800" behindDoc="0" locked="0" layoutInCell="1" allowOverlap="1" wp14:anchorId="59FA0B38" wp14:editId="688D3AEF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7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15B78" id="Line 24" o:spid="_x0000_s1026" style="position:absolute;z-index:2518528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0752" behindDoc="0" locked="0" layoutInCell="1" allowOverlap="1" wp14:anchorId="0D1AC9A1" wp14:editId="57B5E10E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0066B" id="Line 21" o:spid="_x0000_s1026" style="position:absolute;z-index:2518507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9728" behindDoc="0" locked="0" layoutInCell="1" allowOverlap="1" wp14:anchorId="7787BF6F" wp14:editId="2DC7EE0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4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8596BE" id="Line 20" o:spid="_x0000_s1026" style="position:absolute;z-index:2518497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8704" behindDoc="0" locked="0" layoutInCell="1" allowOverlap="1" wp14:anchorId="6A024665" wp14:editId="74538D12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5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05C1EC" id="Line 19" o:spid="_x0000_s1026" style="position:absolute;z-index:2518487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7680" behindDoc="0" locked="0" layoutInCell="1" allowOverlap="1" wp14:anchorId="4457D975" wp14:editId="793E4953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7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B25BE" id="Line 18" o:spid="_x0000_s1026" style="position:absolute;z-index:2518476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6656" behindDoc="0" locked="0" layoutInCell="1" allowOverlap="1" wp14:anchorId="658FDD9A" wp14:editId="5B353EE0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77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E492DD" id="Line 17" o:spid="_x0000_s1026" style="position:absolute;z-index:251846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5632" behindDoc="0" locked="0" layoutInCell="1" allowOverlap="1" wp14:anchorId="24BA00BA" wp14:editId="0EBAA1E3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7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9AA492" id="Line 16" o:spid="_x0000_s1026" style="position:absolute;z-index:2518456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4608" behindDoc="0" locked="0" layoutInCell="1" allowOverlap="1" wp14:anchorId="28E12B6D" wp14:editId="614BC3A5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9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9CA4F4" id="Line 14" o:spid="_x0000_s1026" style="position:absolute;z-index:251844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3584" behindDoc="0" locked="0" layoutInCell="1" allowOverlap="1" wp14:anchorId="329D82FC" wp14:editId="5FB6C28E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80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F38896" id="Line 12" o:spid="_x0000_s1026" style="position:absolute;z-index:2518435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2560" behindDoc="0" locked="0" layoutInCell="1" allowOverlap="1" wp14:anchorId="0152A698" wp14:editId="5ACDC300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8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045074" id="Line 11" o:spid="_x0000_s1026" style="position:absolute;z-index:251842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1536" behindDoc="0" locked="0" layoutInCell="1" allowOverlap="1" wp14:anchorId="22BEB02B" wp14:editId="08792669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8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E7ED71" id="Line 3" o:spid="_x0000_s1026" style="position:absolute;z-index:25184153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2AC333E2" wp14:editId="1DAA1F4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83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06146" w14:textId="77777777" w:rsidR="0056439D" w:rsidRPr="00961A19" w:rsidRDefault="0056439D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C333E2" id="Text Box 91" o:spid="_x0000_s1054" type="#_x0000_t202" style="position:absolute;margin-left:159.6pt;margin-top:-19.25pt;width:190.4pt;height:31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AjAFao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0DC06146" w14:textId="77777777" w:rsidR="0056439D" w:rsidRPr="00961A19" w:rsidRDefault="0056439D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BCA7CA5" w14:textId="77777777" w:rsidR="0056439D" w:rsidRDefault="0056439D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227D8BEE" wp14:editId="456DED59">
              <wp:simplePos x="0" y="0"/>
              <wp:positionH relativeFrom="column">
                <wp:posOffset>368935</wp:posOffset>
              </wp:positionH>
              <wp:positionV relativeFrom="paragraph">
                <wp:posOffset>17145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35866" w14:textId="77777777" w:rsidR="0056439D" w:rsidRPr="00014F4A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7D8BEE" id="_x0000_s1055" type="#_x0000_t202" style="position:absolute;margin-left:29.05pt;margin-top:1.35pt;width:56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" filled="f" stroked="f">
              <v:textbox inset="0,0,0,0">
                <w:txbxContent>
                  <w:p w14:paraId="15935866" w14:textId="77777777" w:rsidR="0056439D" w:rsidRPr="00014F4A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537388A" wp14:editId="5280CB5E">
              <wp:simplePos x="0" y="0"/>
              <wp:positionH relativeFrom="column">
                <wp:posOffset>-363220</wp:posOffset>
              </wp:positionH>
              <wp:positionV relativeFrom="paragraph">
                <wp:posOffset>20955</wp:posOffset>
              </wp:positionV>
              <wp:extent cx="721360" cy="186690"/>
              <wp:effectExtent l="0" t="0" r="2540" b="3810"/>
              <wp:wrapNone/>
              <wp:docPr id="56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1C253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37388A" id="_x0000_s1056" type="#_x0000_t202" style="position:absolute;margin-left:-28.6pt;margin-top:1.65pt;width:56.8pt;height:14.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" filled="f" stroked="f">
              <v:textbox inset="0,0,0,0">
                <w:txbxContent>
                  <w:p w14:paraId="7B61C253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F4E29" w14:textId="77777777" w:rsidR="0056439D" w:rsidRDefault="0056439D" w:rsidP="00AD1DC6">
    <w:pPr>
      <w:pStyle w:val="a4"/>
      <w:ind w:right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12864" behindDoc="0" locked="0" layoutInCell="1" allowOverlap="1" wp14:anchorId="3206A8B2" wp14:editId="44827C72">
              <wp:simplePos x="0" y="0"/>
              <wp:positionH relativeFrom="column">
                <wp:posOffset>5941389</wp:posOffset>
              </wp:positionH>
              <wp:positionV relativeFrom="paragraph">
                <wp:posOffset>95700</wp:posOffset>
              </wp:positionV>
              <wp:extent cx="380444" cy="269875"/>
              <wp:effectExtent l="0" t="0" r="0" b="0"/>
              <wp:wrapNone/>
              <wp:docPr id="293" name="Поле 2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444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DF00C5" w14:textId="77777777" w:rsidR="0056439D" w:rsidRPr="009D5632" w:rsidRDefault="0056439D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 w:rsidRPr="009D5632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9D5632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9D5632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 w:rsidR="006A483E">
                            <w:rPr>
                              <w:rFonts w:ascii="ISOCPEUR" w:hAnsi="ISOCPEUR"/>
                              <w:i/>
                              <w:noProof/>
                            </w:rPr>
                            <w:t>4</w:t>
                          </w:r>
                          <w:r w:rsidRPr="009D5632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206A8B2" id="_x0000_t202" coordsize="21600,21600" o:spt="202" path="m,l,21600r21600,l21600,xe">
              <v:stroke joinstyle="miter"/>
              <v:path gradientshapeok="t" o:connecttype="rect"/>
            </v:shapetype>
            <v:shape id="Поле 293" o:spid="_x0000_s1057" type="#_x0000_t202" style="position:absolute;margin-left:467.85pt;margin-top:7.55pt;width:29.95pt;height:21.2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" filled="f" stroked="f" strokeweight=".5pt">
              <v:textbox>
                <w:txbxContent>
                  <w:p w14:paraId="05DF00C5" w14:textId="77777777" w:rsidR="0056439D" w:rsidRPr="009D5632" w:rsidRDefault="0056439D">
                    <w:pPr>
                      <w:rPr>
                        <w:rFonts w:ascii="ISOCPEUR" w:hAnsi="ISOCPEUR"/>
                        <w:i/>
                      </w:rPr>
                    </w:pPr>
                    <w:r w:rsidRPr="009D5632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9D5632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9D5632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 w:rsidR="006A483E">
                      <w:rPr>
                        <w:rFonts w:ascii="ISOCPEUR" w:hAnsi="ISOCPEUR"/>
                        <w:i/>
                        <w:noProof/>
                      </w:rPr>
                      <w:t>4</w:t>
                    </w:r>
                    <w:r w:rsidRPr="009D5632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6720" behindDoc="0" locked="0" layoutInCell="1" allowOverlap="1" wp14:anchorId="5CECFBB4" wp14:editId="0A80FD83">
              <wp:simplePos x="0" y="0"/>
              <wp:positionH relativeFrom="column">
                <wp:posOffset>366395</wp:posOffset>
              </wp:positionH>
              <wp:positionV relativeFrom="paragraph">
                <wp:posOffset>207010</wp:posOffset>
              </wp:positionV>
              <wp:extent cx="714375" cy="165100"/>
              <wp:effectExtent l="0" t="0" r="9525" b="6350"/>
              <wp:wrapNone/>
              <wp:docPr id="29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43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B2DB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 док</w:t>
                          </w: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ум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ECFBB4" id="_x0000_s1058" type="#_x0000_t202" style="position:absolute;margin-left:28.85pt;margin-top:16.3pt;width:56.25pt;height:13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" filled="f" stroked="f">
              <v:textbox inset="0,0,0,0">
                <w:txbxContent>
                  <w:p w14:paraId="7CDB2DB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 док</w:t>
                    </w:r>
                    <w:r>
                      <w:rPr>
                        <w:rFonts w:ascii="ISOCPEUR" w:hAnsi="ISOCPEUR"/>
                        <w:i/>
                        <w:spacing w:val="-20"/>
                      </w:rPr>
                      <w:t>ум</w:t>
                    </w: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5696" behindDoc="0" locked="0" layoutInCell="1" allowOverlap="1" wp14:anchorId="118A4B42" wp14:editId="0175CD17">
              <wp:simplePos x="0" y="0"/>
              <wp:positionH relativeFrom="column">
                <wp:posOffset>6350</wp:posOffset>
              </wp:positionH>
              <wp:positionV relativeFrom="paragraph">
                <wp:posOffset>209550</wp:posOffset>
              </wp:positionV>
              <wp:extent cx="360680" cy="159385"/>
              <wp:effectExtent l="0" t="0" r="1270" b="12065"/>
              <wp:wrapNone/>
              <wp:docPr id="299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4E6F44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8A4B42" id="_x0000_s1059" type="#_x0000_t202" style="position:absolute;margin-left:.5pt;margin-top:16.5pt;width:28.4pt;height:12.5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" filled="f" stroked="f">
              <v:textbox inset="0,0,0,0">
                <w:txbxContent>
                  <w:p w14:paraId="4C4E6F44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9792" behindDoc="0" locked="0" layoutInCell="1" allowOverlap="1" wp14:anchorId="1F49A1FB" wp14:editId="66D7DD9E">
              <wp:simplePos x="0" y="0"/>
              <wp:positionH relativeFrom="column">
                <wp:posOffset>5941060</wp:posOffset>
              </wp:positionH>
              <wp:positionV relativeFrom="paragraph">
                <wp:posOffset>-146685</wp:posOffset>
              </wp:positionV>
              <wp:extent cx="311150" cy="252095"/>
              <wp:effectExtent l="0" t="0" r="12700" b="14605"/>
              <wp:wrapNone/>
              <wp:docPr id="295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AF0AB4" w14:textId="77777777" w:rsidR="0056439D" w:rsidRPr="00703C26" w:rsidRDefault="0056439D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</w:rPr>
                          </w:pPr>
                          <w:r w:rsidRPr="00703C26">
                            <w:rPr>
                              <w:rFonts w:ascii="ISOCPEUR" w:hAnsi="ISOCPEUR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49A1FB" id="_x0000_s1060" type="#_x0000_t202" style="position:absolute;margin-left:467.8pt;margin-top:-11.55pt;width:24.5pt;height:19.8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" filled="f" stroked="f">
              <v:textbox inset="0,0,0,0">
                <w:txbxContent>
                  <w:p w14:paraId="03AF0AB4" w14:textId="77777777" w:rsidR="0056439D" w:rsidRPr="00703C26" w:rsidRDefault="0056439D" w:rsidP="009A4E6B">
                    <w:pPr>
                      <w:jc w:val="center"/>
                      <w:rPr>
                        <w:rFonts w:ascii="ISOCPEUR" w:hAnsi="ISOCPEUR"/>
                        <w:i/>
                        <w:sz w:val="18"/>
                      </w:rPr>
                    </w:pPr>
                    <w:r w:rsidRPr="00703C26">
                      <w:rPr>
                        <w:rFonts w:ascii="ISOCPEUR" w:hAnsi="ISOCPEUR"/>
                        <w:i/>
                        <w:sz w:val="18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8768" behindDoc="0" locked="0" layoutInCell="1" allowOverlap="1" wp14:anchorId="025DEE07" wp14:editId="68812276">
              <wp:simplePos x="0" y="0"/>
              <wp:positionH relativeFrom="column">
                <wp:posOffset>1628775</wp:posOffset>
              </wp:positionH>
              <wp:positionV relativeFrom="paragraph">
                <wp:posOffset>209550</wp:posOffset>
              </wp:positionV>
              <wp:extent cx="351790" cy="170180"/>
              <wp:effectExtent l="0" t="0" r="10160" b="1270"/>
              <wp:wrapNone/>
              <wp:docPr id="296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0007E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5DEE07" id="_x0000_s1061" type="#_x0000_t202" style="position:absolute;margin-left:128.25pt;margin-top:16.5pt;width:27.7pt;height:13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" filled="f" stroked="f">
              <v:textbox inset="0,0,0,0">
                <w:txbxContent>
                  <w:p w14:paraId="6F30007E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7744" behindDoc="0" locked="0" layoutInCell="1" allowOverlap="1" wp14:anchorId="3D13F13F" wp14:editId="411AC957">
              <wp:simplePos x="0" y="0"/>
              <wp:positionH relativeFrom="column">
                <wp:posOffset>1082040</wp:posOffset>
              </wp:positionH>
              <wp:positionV relativeFrom="paragraph">
                <wp:posOffset>213360</wp:posOffset>
              </wp:positionV>
              <wp:extent cx="538480" cy="166370"/>
              <wp:effectExtent l="0" t="0" r="13970" b="5080"/>
              <wp:wrapNone/>
              <wp:docPr id="297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6D161E" w14:textId="77777777" w:rsidR="0056439D" w:rsidRPr="00061571" w:rsidRDefault="0056439D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13F13F" id="_x0000_s1062" type="#_x0000_t202" style="position:absolute;margin-left:85.2pt;margin-top:16.8pt;width:42.4pt;height:13.1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" filled="f" stroked="f">
              <v:textbox inset="0,0,0,0">
                <w:txbxContent>
                  <w:p w14:paraId="6C6D161E" w14:textId="77777777" w:rsidR="0056439D" w:rsidRPr="00061571" w:rsidRDefault="0056439D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4672" behindDoc="0" locked="0" layoutInCell="1" allowOverlap="1" wp14:anchorId="3BAAE513" wp14:editId="2622D4E8">
              <wp:simplePos x="0" y="0"/>
              <wp:positionH relativeFrom="column">
                <wp:posOffset>-360045</wp:posOffset>
              </wp:positionH>
              <wp:positionV relativeFrom="paragraph">
                <wp:posOffset>213360</wp:posOffset>
              </wp:positionV>
              <wp:extent cx="360045" cy="155575"/>
              <wp:effectExtent l="0" t="0" r="1905" b="15875"/>
              <wp:wrapNone/>
              <wp:docPr id="300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B44592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AAE513" id="_x0000_s1063" type="#_x0000_t202" style="position:absolute;margin-left:-28.35pt;margin-top:16.8pt;width:28.35pt;height:12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" filled="f" stroked="f">
              <v:textbox inset="0,0,0,0">
                <w:txbxContent>
                  <w:p w14:paraId="1DB44592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798528" behindDoc="0" locked="0" layoutInCell="1" allowOverlap="1" wp14:anchorId="214E9B4E" wp14:editId="5FA8BCB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30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0ED910" id="Line 61" o:spid="_x0000_s1026" style="position:absolute;z-index:2517985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793408" behindDoc="0" locked="0" layoutInCell="1" allowOverlap="1" wp14:anchorId="675C1629" wp14:editId="52CB1BC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303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3D35A0" id="Line 56" o:spid="_x0000_s1026" style="position:absolute;z-index:2517934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5456" behindDoc="0" locked="0" layoutInCell="1" allowOverlap="1" wp14:anchorId="54F4946D" wp14:editId="45EF073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304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14AF36" id="Line 58" o:spid="_x0000_s1026" style="position:absolute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02624" behindDoc="0" locked="0" layoutInCell="1" allowOverlap="1" wp14:anchorId="7DF4BF37" wp14:editId="315892F3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305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9785E" id="Line 65" o:spid="_x0000_s1026" style="position:absolute;z-index:2518026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01600" behindDoc="0" locked="0" layoutInCell="1" allowOverlap="1" wp14:anchorId="2E0A3265" wp14:editId="583C166B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306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F242B2" id="Line 64" o:spid="_x0000_s1026" style="position:absolute;z-index:2518016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799552" behindDoc="0" locked="0" layoutInCell="1" allowOverlap="1" wp14:anchorId="1434FCE3" wp14:editId="4FD64729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308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D9B6DC" id="Line 62" o:spid="_x0000_s1026" style="position:absolute;z-index:2517995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797504" behindDoc="0" locked="0" layoutInCell="1" allowOverlap="1" wp14:anchorId="6A74E0A9" wp14:editId="20DB9B6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30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EEEC81" id="Line 60" o:spid="_x0000_s1026" style="position:absolute;z-index:2517975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3648" behindDoc="0" locked="0" layoutInCell="1" allowOverlap="1" wp14:anchorId="23E55007" wp14:editId="2F3BEA52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310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7BF894" w14:textId="77777777" w:rsidR="0056439D" w:rsidRPr="00655686" w:rsidRDefault="0056439D" w:rsidP="006556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2-40 01 01.</w:t>
                          </w:r>
                          <w:r w:rsidRPr="00E71709">
                            <w:rPr>
                              <w:rFonts w:ascii="ISOCPEUR" w:hAnsi="ISOCPEUR"/>
                              <w:i/>
                              <w:color w:val="FF0000"/>
                              <w:sz w:val="28"/>
                              <w:szCs w:val="32"/>
                            </w:rPr>
                            <w:t xml:space="preserve">33.36.10.23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E55007" id="_x0000_s1064" type="#_x0000_t202" style="position:absolute;margin-left:155.7pt;margin-top:1.25pt;width:312.4pt;height:27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" filled="f" stroked="f">
              <v:textbox inset="0,0,0,0">
                <w:txbxContent>
                  <w:p w14:paraId="017BF894" w14:textId="77777777" w:rsidR="0056439D" w:rsidRPr="00655686" w:rsidRDefault="0056439D" w:rsidP="00655686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2-40 01 01.</w:t>
                    </w:r>
                    <w:r w:rsidRPr="00E71709">
                      <w:rPr>
                        <w:rFonts w:ascii="ISOCPEUR" w:hAnsi="ISOCPEUR"/>
                        <w:i/>
                        <w:color w:val="FF0000"/>
                        <w:sz w:val="28"/>
                        <w:szCs w:val="32"/>
                      </w:rPr>
                      <w:t xml:space="preserve">33.36.10.23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00576" behindDoc="0" locked="0" layoutInCell="1" allowOverlap="1" wp14:anchorId="28991419" wp14:editId="13A4C16D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311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4A3498" id="Line 63" o:spid="_x0000_s1026" style="position:absolute;z-index:25180057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796480" behindDoc="0" locked="0" layoutInCell="1" allowOverlap="1" wp14:anchorId="329D2ADF" wp14:editId="5282704C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312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DF0C0D" id="Line 59" o:spid="_x0000_s1026" style="position:absolute;z-index:2517964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794432" behindDoc="0" locked="0" layoutInCell="1" allowOverlap="1" wp14:anchorId="711AF1CB" wp14:editId="31BADEF3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313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F8CC27" id="Line 57" o:spid="_x0000_s1026" style="position:absolute;z-index:2517944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AAEF" w14:textId="77777777" w:rsidR="00886C22" w:rsidRDefault="00886C22">
      <w:r>
        <w:separator/>
      </w:r>
    </w:p>
  </w:footnote>
  <w:footnote w:type="continuationSeparator" w:id="0">
    <w:p w14:paraId="0E859D29" w14:textId="77777777" w:rsidR="00886C22" w:rsidRDefault="00886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3215" w14:textId="77777777" w:rsidR="0056439D" w:rsidRDefault="0056439D" w:rsidP="00155365">
    <w:pPr>
      <w:pStyle w:val="a3"/>
      <w:ind w:right="-14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5866F8E8" wp14:editId="0167BD9E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D7C138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" o:allowincell="f" filled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9D36" w14:textId="77777777" w:rsidR="0056439D" w:rsidRDefault="0056439D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94834DE" wp14:editId="4220FEAB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45818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7109"/>
    <w:multiLevelType w:val="multilevel"/>
    <w:tmpl w:val="5BE8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71C1"/>
    <w:multiLevelType w:val="multilevel"/>
    <w:tmpl w:val="F356BF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5BA4"/>
    <w:multiLevelType w:val="hybridMultilevel"/>
    <w:tmpl w:val="E272C5E8"/>
    <w:lvl w:ilvl="0" w:tplc="C0180182">
      <w:start w:val="1"/>
      <w:numFmt w:val="bullet"/>
      <w:lvlText w:val="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E2A37"/>
    <w:multiLevelType w:val="hybridMultilevel"/>
    <w:tmpl w:val="60B20B7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4CC21EF"/>
    <w:multiLevelType w:val="hybridMultilevel"/>
    <w:tmpl w:val="C6CAEA1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3457B6"/>
    <w:multiLevelType w:val="multilevel"/>
    <w:tmpl w:val="CC3A6E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4785A"/>
    <w:multiLevelType w:val="hybridMultilevel"/>
    <w:tmpl w:val="D4544658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79034C0E"/>
    <w:multiLevelType w:val="hybridMultilevel"/>
    <w:tmpl w:val="0A20B162"/>
    <w:lvl w:ilvl="0" w:tplc="C0180182">
      <w:start w:val="1"/>
      <w:numFmt w:val="bullet"/>
      <w:lvlText w:val="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8" w15:restartNumberingAfterBreak="0">
    <w:nsid w:val="7B5245D9"/>
    <w:multiLevelType w:val="hybridMultilevel"/>
    <w:tmpl w:val="C6A8A976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080189">
    <w:abstractNumId w:val="9"/>
  </w:num>
  <w:num w:numId="2" w16cid:durableId="1441755411">
    <w:abstractNumId w:val="4"/>
  </w:num>
  <w:num w:numId="3" w16cid:durableId="1840385075">
    <w:abstractNumId w:val="2"/>
  </w:num>
  <w:num w:numId="4" w16cid:durableId="2136755478">
    <w:abstractNumId w:val="3"/>
  </w:num>
  <w:num w:numId="5" w16cid:durableId="633873535">
    <w:abstractNumId w:val="6"/>
  </w:num>
  <w:num w:numId="6" w16cid:durableId="713046498">
    <w:abstractNumId w:val="1"/>
  </w:num>
  <w:num w:numId="7" w16cid:durableId="1259410766">
    <w:abstractNumId w:val="8"/>
  </w:num>
  <w:num w:numId="8" w16cid:durableId="1271552354">
    <w:abstractNumId w:val="7"/>
  </w:num>
  <w:num w:numId="9" w16cid:durableId="1482230338">
    <w:abstractNumId w:val="0"/>
  </w:num>
  <w:num w:numId="10" w16cid:durableId="967011604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1285"/>
    <w:rsid w:val="000011FF"/>
    <w:rsid w:val="000027C4"/>
    <w:rsid w:val="00004332"/>
    <w:rsid w:val="000048A5"/>
    <w:rsid w:val="000050C4"/>
    <w:rsid w:val="000057A7"/>
    <w:rsid w:val="000060F2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4FA9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6C2E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37A37"/>
    <w:rsid w:val="0004053F"/>
    <w:rsid w:val="00040948"/>
    <w:rsid w:val="00040CD4"/>
    <w:rsid w:val="000411C1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341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F29"/>
    <w:rsid w:val="000822DF"/>
    <w:rsid w:val="00083214"/>
    <w:rsid w:val="000840D9"/>
    <w:rsid w:val="000841B1"/>
    <w:rsid w:val="00084294"/>
    <w:rsid w:val="00085A99"/>
    <w:rsid w:val="00085FFB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3E12"/>
    <w:rsid w:val="000A479F"/>
    <w:rsid w:val="000A5552"/>
    <w:rsid w:val="000A6571"/>
    <w:rsid w:val="000A6D00"/>
    <w:rsid w:val="000B09A6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0340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0BB9"/>
    <w:rsid w:val="000E1D62"/>
    <w:rsid w:val="000E20E8"/>
    <w:rsid w:val="000E2FE4"/>
    <w:rsid w:val="000E3361"/>
    <w:rsid w:val="000E3C98"/>
    <w:rsid w:val="000E3EBD"/>
    <w:rsid w:val="000E3F16"/>
    <w:rsid w:val="000E5E4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47D4"/>
    <w:rsid w:val="001051DF"/>
    <w:rsid w:val="00105611"/>
    <w:rsid w:val="00105E31"/>
    <w:rsid w:val="00106E89"/>
    <w:rsid w:val="00112ED4"/>
    <w:rsid w:val="00114FDF"/>
    <w:rsid w:val="00115479"/>
    <w:rsid w:val="00115AC0"/>
    <w:rsid w:val="001173BC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5C16"/>
    <w:rsid w:val="00126140"/>
    <w:rsid w:val="00126E8F"/>
    <w:rsid w:val="001301B9"/>
    <w:rsid w:val="001308BF"/>
    <w:rsid w:val="00130B0D"/>
    <w:rsid w:val="001319FC"/>
    <w:rsid w:val="0013290B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3DA8"/>
    <w:rsid w:val="00154957"/>
    <w:rsid w:val="00154B28"/>
    <w:rsid w:val="0015507D"/>
    <w:rsid w:val="00155365"/>
    <w:rsid w:val="0015631D"/>
    <w:rsid w:val="001564D9"/>
    <w:rsid w:val="00156E05"/>
    <w:rsid w:val="0015791F"/>
    <w:rsid w:val="00157CDD"/>
    <w:rsid w:val="0016121C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691"/>
    <w:rsid w:val="001678D3"/>
    <w:rsid w:val="00170448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47AA"/>
    <w:rsid w:val="001963D3"/>
    <w:rsid w:val="00197159"/>
    <w:rsid w:val="00197261"/>
    <w:rsid w:val="001A140A"/>
    <w:rsid w:val="001A15B1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C7D96"/>
    <w:rsid w:val="001D2203"/>
    <w:rsid w:val="001D23C7"/>
    <w:rsid w:val="001D2ECB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D78AF"/>
    <w:rsid w:val="001E0506"/>
    <w:rsid w:val="001E171E"/>
    <w:rsid w:val="001E17B6"/>
    <w:rsid w:val="001E257C"/>
    <w:rsid w:val="001E2CBA"/>
    <w:rsid w:val="001E2D59"/>
    <w:rsid w:val="001E4026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6CE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118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071"/>
    <w:rsid w:val="00231BC9"/>
    <w:rsid w:val="00233304"/>
    <w:rsid w:val="002337D9"/>
    <w:rsid w:val="0023386D"/>
    <w:rsid w:val="00234299"/>
    <w:rsid w:val="00234521"/>
    <w:rsid w:val="00235340"/>
    <w:rsid w:val="00236C83"/>
    <w:rsid w:val="00237F71"/>
    <w:rsid w:val="002403DC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9B0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E80"/>
    <w:rsid w:val="0028130C"/>
    <w:rsid w:val="00282A5E"/>
    <w:rsid w:val="00282E62"/>
    <w:rsid w:val="002850DC"/>
    <w:rsid w:val="00285B83"/>
    <w:rsid w:val="00285D66"/>
    <w:rsid w:val="00285E31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B05BE"/>
    <w:rsid w:val="002B36E2"/>
    <w:rsid w:val="002B418D"/>
    <w:rsid w:val="002B4BD3"/>
    <w:rsid w:val="002B5777"/>
    <w:rsid w:val="002C004D"/>
    <w:rsid w:val="002C10EA"/>
    <w:rsid w:val="002C1FD7"/>
    <w:rsid w:val="002C1FEE"/>
    <w:rsid w:val="002C21EE"/>
    <w:rsid w:val="002C338D"/>
    <w:rsid w:val="002C3723"/>
    <w:rsid w:val="002C4D9C"/>
    <w:rsid w:val="002C55B0"/>
    <w:rsid w:val="002C6319"/>
    <w:rsid w:val="002C72A4"/>
    <w:rsid w:val="002C7624"/>
    <w:rsid w:val="002D0399"/>
    <w:rsid w:val="002D053F"/>
    <w:rsid w:val="002D077D"/>
    <w:rsid w:val="002D0E90"/>
    <w:rsid w:val="002D124B"/>
    <w:rsid w:val="002D1285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2F7C84"/>
    <w:rsid w:val="00300112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6583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CEB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569F4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C73"/>
    <w:rsid w:val="00367D7D"/>
    <w:rsid w:val="00370861"/>
    <w:rsid w:val="0037090E"/>
    <w:rsid w:val="0037155D"/>
    <w:rsid w:val="0037191C"/>
    <w:rsid w:val="003731A1"/>
    <w:rsid w:val="0037331C"/>
    <w:rsid w:val="003741A8"/>
    <w:rsid w:val="00374F99"/>
    <w:rsid w:val="00375646"/>
    <w:rsid w:val="00375F97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2C2E"/>
    <w:rsid w:val="003933A7"/>
    <w:rsid w:val="00393C85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B71BB"/>
    <w:rsid w:val="003C1C3B"/>
    <w:rsid w:val="003C4580"/>
    <w:rsid w:val="003C4BDB"/>
    <w:rsid w:val="003C5465"/>
    <w:rsid w:val="003C5AAF"/>
    <w:rsid w:val="003C6C5C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389"/>
    <w:rsid w:val="003E4546"/>
    <w:rsid w:val="003E497F"/>
    <w:rsid w:val="003E49FC"/>
    <w:rsid w:val="003E54A8"/>
    <w:rsid w:val="003E6579"/>
    <w:rsid w:val="003E6B8D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179AF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1529"/>
    <w:rsid w:val="004328C9"/>
    <w:rsid w:val="00432BF8"/>
    <w:rsid w:val="00433021"/>
    <w:rsid w:val="00433F46"/>
    <w:rsid w:val="004345BD"/>
    <w:rsid w:val="00434793"/>
    <w:rsid w:val="00443727"/>
    <w:rsid w:val="00443A90"/>
    <w:rsid w:val="00444CDC"/>
    <w:rsid w:val="00445E0D"/>
    <w:rsid w:val="00447F01"/>
    <w:rsid w:val="00451876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69A3"/>
    <w:rsid w:val="00457517"/>
    <w:rsid w:val="00461D03"/>
    <w:rsid w:val="004624EF"/>
    <w:rsid w:val="004628C3"/>
    <w:rsid w:val="00463A02"/>
    <w:rsid w:val="004672B7"/>
    <w:rsid w:val="004702F9"/>
    <w:rsid w:val="004709DB"/>
    <w:rsid w:val="00470AA7"/>
    <w:rsid w:val="00470DB3"/>
    <w:rsid w:val="00470FAF"/>
    <w:rsid w:val="00471C31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48"/>
    <w:rsid w:val="00493262"/>
    <w:rsid w:val="0049469E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4B81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9C1"/>
    <w:rsid w:val="004E1CEB"/>
    <w:rsid w:val="004E2128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0F2D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7A1C"/>
    <w:rsid w:val="0051074F"/>
    <w:rsid w:val="005117B1"/>
    <w:rsid w:val="00511F88"/>
    <w:rsid w:val="00512116"/>
    <w:rsid w:val="00512828"/>
    <w:rsid w:val="005132EA"/>
    <w:rsid w:val="005135B4"/>
    <w:rsid w:val="0051384E"/>
    <w:rsid w:val="00514860"/>
    <w:rsid w:val="00514B3E"/>
    <w:rsid w:val="00514D59"/>
    <w:rsid w:val="00515B1B"/>
    <w:rsid w:val="00515C27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6EA5"/>
    <w:rsid w:val="00527DB5"/>
    <w:rsid w:val="00530F01"/>
    <w:rsid w:val="00530F54"/>
    <w:rsid w:val="00531733"/>
    <w:rsid w:val="005326EA"/>
    <w:rsid w:val="00534465"/>
    <w:rsid w:val="00534551"/>
    <w:rsid w:val="005364EA"/>
    <w:rsid w:val="00537448"/>
    <w:rsid w:val="00537C53"/>
    <w:rsid w:val="00540FF4"/>
    <w:rsid w:val="0054104F"/>
    <w:rsid w:val="00541488"/>
    <w:rsid w:val="00541C41"/>
    <w:rsid w:val="00541F31"/>
    <w:rsid w:val="005420E6"/>
    <w:rsid w:val="005420EF"/>
    <w:rsid w:val="00544E0E"/>
    <w:rsid w:val="00545B7A"/>
    <w:rsid w:val="005460F5"/>
    <w:rsid w:val="005461C8"/>
    <w:rsid w:val="00546E08"/>
    <w:rsid w:val="00546F93"/>
    <w:rsid w:val="005471FB"/>
    <w:rsid w:val="00550B99"/>
    <w:rsid w:val="00552521"/>
    <w:rsid w:val="00552898"/>
    <w:rsid w:val="005528A8"/>
    <w:rsid w:val="00552932"/>
    <w:rsid w:val="00552A0D"/>
    <w:rsid w:val="00555557"/>
    <w:rsid w:val="005603E5"/>
    <w:rsid w:val="005604ED"/>
    <w:rsid w:val="005606EB"/>
    <w:rsid w:val="00560863"/>
    <w:rsid w:val="00561AAD"/>
    <w:rsid w:val="00561B92"/>
    <w:rsid w:val="00561CE5"/>
    <w:rsid w:val="0056439D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455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4BC8"/>
    <w:rsid w:val="005C573A"/>
    <w:rsid w:val="005C6670"/>
    <w:rsid w:val="005C72C8"/>
    <w:rsid w:val="005C791F"/>
    <w:rsid w:val="005D00D1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757"/>
    <w:rsid w:val="005D69CC"/>
    <w:rsid w:val="005D6FE4"/>
    <w:rsid w:val="005E0C32"/>
    <w:rsid w:val="005E1492"/>
    <w:rsid w:val="005E1673"/>
    <w:rsid w:val="005E1986"/>
    <w:rsid w:val="005E4076"/>
    <w:rsid w:val="005E505C"/>
    <w:rsid w:val="005E6078"/>
    <w:rsid w:val="005E6A99"/>
    <w:rsid w:val="005E7012"/>
    <w:rsid w:val="005E730D"/>
    <w:rsid w:val="005E73D3"/>
    <w:rsid w:val="005E7F05"/>
    <w:rsid w:val="005F1951"/>
    <w:rsid w:val="005F2C94"/>
    <w:rsid w:val="005F3091"/>
    <w:rsid w:val="005F421B"/>
    <w:rsid w:val="005F5875"/>
    <w:rsid w:val="005F5A41"/>
    <w:rsid w:val="005F5A84"/>
    <w:rsid w:val="005F774C"/>
    <w:rsid w:val="006001FA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0624E"/>
    <w:rsid w:val="0061127C"/>
    <w:rsid w:val="00612387"/>
    <w:rsid w:val="00612F2C"/>
    <w:rsid w:val="00612F36"/>
    <w:rsid w:val="00613188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20B7"/>
    <w:rsid w:val="00632BDE"/>
    <w:rsid w:val="00632E07"/>
    <w:rsid w:val="006332F4"/>
    <w:rsid w:val="0063465E"/>
    <w:rsid w:val="006353EC"/>
    <w:rsid w:val="00635484"/>
    <w:rsid w:val="00637C1B"/>
    <w:rsid w:val="00641359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5686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77B8F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52D"/>
    <w:rsid w:val="006A3A98"/>
    <w:rsid w:val="006A3FFD"/>
    <w:rsid w:val="006A483E"/>
    <w:rsid w:val="006A4F78"/>
    <w:rsid w:val="006A5515"/>
    <w:rsid w:val="006A55B3"/>
    <w:rsid w:val="006A6CF9"/>
    <w:rsid w:val="006A6F96"/>
    <w:rsid w:val="006A720C"/>
    <w:rsid w:val="006B1D00"/>
    <w:rsid w:val="006B1E2E"/>
    <w:rsid w:val="006B2557"/>
    <w:rsid w:val="006B2563"/>
    <w:rsid w:val="006B3C4B"/>
    <w:rsid w:val="006B49E2"/>
    <w:rsid w:val="006B610F"/>
    <w:rsid w:val="006B65F9"/>
    <w:rsid w:val="006B6D05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152D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3C26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277D6"/>
    <w:rsid w:val="00730651"/>
    <w:rsid w:val="0073121D"/>
    <w:rsid w:val="007329AC"/>
    <w:rsid w:val="00733803"/>
    <w:rsid w:val="007341A7"/>
    <w:rsid w:val="0073573E"/>
    <w:rsid w:val="00735D30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2920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653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993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082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15D97"/>
    <w:rsid w:val="00820F4C"/>
    <w:rsid w:val="0082116D"/>
    <w:rsid w:val="00821389"/>
    <w:rsid w:val="00821820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4C53"/>
    <w:rsid w:val="00835C4B"/>
    <w:rsid w:val="00836C29"/>
    <w:rsid w:val="008373AA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3F1"/>
    <w:rsid w:val="0085253F"/>
    <w:rsid w:val="008527BD"/>
    <w:rsid w:val="00852A36"/>
    <w:rsid w:val="00852CFE"/>
    <w:rsid w:val="0085360E"/>
    <w:rsid w:val="00855A90"/>
    <w:rsid w:val="0085669F"/>
    <w:rsid w:val="00857F04"/>
    <w:rsid w:val="00860F4A"/>
    <w:rsid w:val="008615DB"/>
    <w:rsid w:val="00861618"/>
    <w:rsid w:val="00862714"/>
    <w:rsid w:val="00862867"/>
    <w:rsid w:val="00862F6B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2B4C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86C22"/>
    <w:rsid w:val="008877D7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5A75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3A3C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A00"/>
    <w:rsid w:val="00915F47"/>
    <w:rsid w:val="0091606F"/>
    <w:rsid w:val="00916F2E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1A6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3E6"/>
    <w:rsid w:val="009C47D1"/>
    <w:rsid w:val="009C7893"/>
    <w:rsid w:val="009C7C18"/>
    <w:rsid w:val="009D0101"/>
    <w:rsid w:val="009D0369"/>
    <w:rsid w:val="009D2B32"/>
    <w:rsid w:val="009D31A0"/>
    <w:rsid w:val="009D3662"/>
    <w:rsid w:val="009D3749"/>
    <w:rsid w:val="009D51F3"/>
    <w:rsid w:val="009D5632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1DA6"/>
    <w:rsid w:val="00A033DF"/>
    <w:rsid w:val="00A038FD"/>
    <w:rsid w:val="00A03CBC"/>
    <w:rsid w:val="00A03FC0"/>
    <w:rsid w:val="00A054FF"/>
    <w:rsid w:val="00A069CA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6F7B"/>
    <w:rsid w:val="00A17E64"/>
    <w:rsid w:val="00A21998"/>
    <w:rsid w:val="00A21A74"/>
    <w:rsid w:val="00A22B21"/>
    <w:rsid w:val="00A24808"/>
    <w:rsid w:val="00A24CDC"/>
    <w:rsid w:val="00A2579E"/>
    <w:rsid w:val="00A2679A"/>
    <w:rsid w:val="00A27797"/>
    <w:rsid w:val="00A314CC"/>
    <w:rsid w:val="00A329A7"/>
    <w:rsid w:val="00A336EF"/>
    <w:rsid w:val="00A337B9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4343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3AB2"/>
    <w:rsid w:val="00A65399"/>
    <w:rsid w:val="00A65539"/>
    <w:rsid w:val="00A6583F"/>
    <w:rsid w:val="00A70135"/>
    <w:rsid w:val="00A73EA3"/>
    <w:rsid w:val="00A740D9"/>
    <w:rsid w:val="00A749A7"/>
    <w:rsid w:val="00A75733"/>
    <w:rsid w:val="00A775D5"/>
    <w:rsid w:val="00A803A0"/>
    <w:rsid w:val="00A80B22"/>
    <w:rsid w:val="00A81BBB"/>
    <w:rsid w:val="00A8219B"/>
    <w:rsid w:val="00A83A0B"/>
    <w:rsid w:val="00A845BE"/>
    <w:rsid w:val="00A849E7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1CB3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D9D"/>
    <w:rsid w:val="00AD49CA"/>
    <w:rsid w:val="00AD4A59"/>
    <w:rsid w:val="00AD5376"/>
    <w:rsid w:val="00AD668A"/>
    <w:rsid w:val="00AD7739"/>
    <w:rsid w:val="00AE10A1"/>
    <w:rsid w:val="00AE1E7D"/>
    <w:rsid w:val="00AE27AE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A27"/>
    <w:rsid w:val="00B30F5B"/>
    <w:rsid w:val="00B33E33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5490"/>
    <w:rsid w:val="00B467B4"/>
    <w:rsid w:val="00B469C8"/>
    <w:rsid w:val="00B46D3B"/>
    <w:rsid w:val="00B47290"/>
    <w:rsid w:val="00B47CAA"/>
    <w:rsid w:val="00B50D27"/>
    <w:rsid w:val="00B510D9"/>
    <w:rsid w:val="00B52118"/>
    <w:rsid w:val="00B525A1"/>
    <w:rsid w:val="00B52D98"/>
    <w:rsid w:val="00B53214"/>
    <w:rsid w:val="00B532F6"/>
    <w:rsid w:val="00B53767"/>
    <w:rsid w:val="00B53897"/>
    <w:rsid w:val="00B55625"/>
    <w:rsid w:val="00B566EA"/>
    <w:rsid w:val="00B57084"/>
    <w:rsid w:val="00B6040E"/>
    <w:rsid w:val="00B60626"/>
    <w:rsid w:val="00B60FBF"/>
    <w:rsid w:val="00B61379"/>
    <w:rsid w:val="00B614BD"/>
    <w:rsid w:val="00B61C61"/>
    <w:rsid w:val="00B624E2"/>
    <w:rsid w:val="00B62AB1"/>
    <w:rsid w:val="00B631CC"/>
    <w:rsid w:val="00B65251"/>
    <w:rsid w:val="00B65408"/>
    <w:rsid w:val="00B65ED8"/>
    <w:rsid w:val="00B66828"/>
    <w:rsid w:val="00B701BC"/>
    <w:rsid w:val="00B706A1"/>
    <w:rsid w:val="00B707CC"/>
    <w:rsid w:val="00B71AC1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0AF0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CF9"/>
    <w:rsid w:val="00BA34FD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B758A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2968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0D3B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DC2"/>
    <w:rsid w:val="00C47F92"/>
    <w:rsid w:val="00C506EA"/>
    <w:rsid w:val="00C506F8"/>
    <w:rsid w:val="00C5093B"/>
    <w:rsid w:val="00C52426"/>
    <w:rsid w:val="00C52A2C"/>
    <w:rsid w:val="00C53950"/>
    <w:rsid w:val="00C54099"/>
    <w:rsid w:val="00C54406"/>
    <w:rsid w:val="00C54473"/>
    <w:rsid w:val="00C55B98"/>
    <w:rsid w:val="00C567C6"/>
    <w:rsid w:val="00C57199"/>
    <w:rsid w:val="00C577B2"/>
    <w:rsid w:val="00C6200A"/>
    <w:rsid w:val="00C62675"/>
    <w:rsid w:val="00C62D8A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5838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2EFC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4115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180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9DB"/>
    <w:rsid w:val="00D230AB"/>
    <w:rsid w:val="00D23E1B"/>
    <w:rsid w:val="00D2476E"/>
    <w:rsid w:val="00D264EF"/>
    <w:rsid w:val="00D26A92"/>
    <w:rsid w:val="00D26EA2"/>
    <w:rsid w:val="00D27408"/>
    <w:rsid w:val="00D27465"/>
    <w:rsid w:val="00D27821"/>
    <w:rsid w:val="00D30487"/>
    <w:rsid w:val="00D3070D"/>
    <w:rsid w:val="00D30A4D"/>
    <w:rsid w:val="00D31A96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476EF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AB7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2575"/>
    <w:rsid w:val="00D826FB"/>
    <w:rsid w:val="00D8349D"/>
    <w:rsid w:val="00D849C2"/>
    <w:rsid w:val="00D84A12"/>
    <w:rsid w:val="00D87D4E"/>
    <w:rsid w:val="00D87FAC"/>
    <w:rsid w:val="00D908F4"/>
    <w:rsid w:val="00D92199"/>
    <w:rsid w:val="00D92877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160F"/>
    <w:rsid w:val="00DC2B5B"/>
    <w:rsid w:val="00DC311C"/>
    <w:rsid w:val="00DC39A3"/>
    <w:rsid w:val="00DC469B"/>
    <w:rsid w:val="00DC4A78"/>
    <w:rsid w:val="00DC6C44"/>
    <w:rsid w:val="00DD0C46"/>
    <w:rsid w:val="00DD1912"/>
    <w:rsid w:val="00DD1D9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4E94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1BF"/>
    <w:rsid w:val="00E07FB6"/>
    <w:rsid w:val="00E12301"/>
    <w:rsid w:val="00E147B2"/>
    <w:rsid w:val="00E152DD"/>
    <w:rsid w:val="00E172B8"/>
    <w:rsid w:val="00E177F6"/>
    <w:rsid w:val="00E20113"/>
    <w:rsid w:val="00E21C5E"/>
    <w:rsid w:val="00E22179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0973"/>
    <w:rsid w:val="00E410CB"/>
    <w:rsid w:val="00E41FA3"/>
    <w:rsid w:val="00E426C1"/>
    <w:rsid w:val="00E42EB7"/>
    <w:rsid w:val="00E43477"/>
    <w:rsid w:val="00E44393"/>
    <w:rsid w:val="00E46994"/>
    <w:rsid w:val="00E47611"/>
    <w:rsid w:val="00E50E03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09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7604"/>
    <w:rsid w:val="00E87D4B"/>
    <w:rsid w:val="00E87E08"/>
    <w:rsid w:val="00E910A8"/>
    <w:rsid w:val="00E91A93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D68"/>
    <w:rsid w:val="00EA60DA"/>
    <w:rsid w:val="00EA63DB"/>
    <w:rsid w:val="00EA6EB3"/>
    <w:rsid w:val="00EA71B4"/>
    <w:rsid w:val="00EB0A1C"/>
    <w:rsid w:val="00EB130D"/>
    <w:rsid w:val="00EB16E4"/>
    <w:rsid w:val="00EB17EC"/>
    <w:rsid w:val="00EB19F5"/>
    <w:rsid w:val="00EB1AE2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BDC"/>
    <w:rsid w:val="00EC5D40"/>
    <w:rsid w:val="00EC64B3"/>
    <w:rsid w:val="00EC794F"/>
    <w:rsid w:val="00ED000B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3D16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62AD"/>
    <w:rsid w:val="00F3731E"/>
    <w:rsid w:val="00F3774D"/>
    <w:rsid w:val="00F405D4"/>
    <w:rsid w:val="00F41609"/>
    <w:rsid w:val="00F43058"/>
    <w:rsid w:val="00F444CE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87D0E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F34"/>
    <w:rsid w:val="00FA25E0"/>
    <w:rsid w:val="00FA28A5"/>
    <w:rsid w:val="00FA2902"/>
    <w:rsid w:val="00FA44C8"/>
    <w:rsid w:val="00FA4A7F"/>
    <w:rsid w:val="00FA5FE9"/>
    <w:rsid w:val="00FA649C"/>
    <w:rsid w:val="00FA6A42"/>
    <w:rsid w:val="00FA7065"/>
    <w:rsid w:val="00FA7102"/>
    <w:rsid w:val="00FA74A6"/>
    <w:rsid w:val="00FA74BB"/>
    <w:rsid w:val="00FA7AC8"/>
    <w:rsid w:val="00FB0872"/>
    <w:rsid w:val="00FB0BF3"/>
    <w:rsid w:val="00FB121A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4D16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23811E"/>
  <w15:docId w15:val="{E22D293C-AB15-422B-9681-9EF1B417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71BF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7329A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7329A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semiHidden/>
    <w:unhideWhenUsed/>
    <w:qFormat/>
    <w:rsid w:val="007329A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semiHidden/>
    <w:unhideWhenUsed/>
    <w:qFormat/>
    <w:rsid w:val="007329A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qFormat/>
    <w:rsid w:val="003E4389"/>
    <w:pPr>
      <w:tabs>
        <w:tab w:val="right" w:leader="dot" w:pos="9628"/>
      </w:tabs>
      <w:spacing w:line="360" w:lineRule="auto"/>
      <w:ind w:left="-284"/>
      <w:jc w:val="both"/>
    </w:pPr>
    <w:rPr>
      <w:rFonts w:cs="Arial"/>
      <w:noProof/>
      <w:sz w:val="28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1">
    <w:name w:val="Body Text 2"/>
    <w:basedOn w:val="a"/>
    <w:link w:val="22"/>
    <w:rsid w:val="00176F13"/>
    <w:pPr>
      <w:spacing w:after="120" w:line="480" w:lineRule="auto"/>
    </w:pPr>
  </w:style>
  <w:style w:type="paragraph" w:styleId="23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4">
    <w:name w:val="toc 2"/>
    <w:basedOn w:val="a"/>
    <w:next w:val="a"/>
    <w:autoRedefine/>
    <w:uiPriority w:val="39"/>
    <w:qFormat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5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2">
    <w:name w:val="Стиль3"/>
    <w:basedOn w:val="13"/>
    <w:rsid w:val="002C10EA"/>
  </w:style>
  <w:style w:type="character" w:styleId="ab">
    <w:name w:val="Hyperlink"/>
    <w:uiPriority w:val="99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1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2">
    <w:name w:val="Основной текст 2 Знак"/>
    <w:basedOn w:val="a0"/>
    <w:link w:val="21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paragraph" w:styleId="af6">
    <w:name w:val="TOC Heading"/>
    <w:basedOn w:val="1"/>
    <w:next w:val="a"/>
    <w:uiPriority w:val="39"/>
    <w:semiHidden/>
    <w:unhideWhenUsed/>
    <w:qFormat/>
    <w:rsid w:val="00D31A96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paragraph" w:styleId="33">
    <w:name w:val="toc 3"/>
    <w:basedOn w:val="a"/>
    <w:next w:val="a"/>
    <w:autoRedefine/>
    <w:uiPriority w:val="39"/>
    <w:semiHidden/>
    <w:unhideWhenUsed/>
    <w:qFormat/>
    <w:rsid w:val="00D31A96"/>
    <w:pPr>
      <w:spacing w:line="360" w:lineRule="auto"/>
      <w:ind w:left="-284"/>
      <w:jc w:val="both"/>
    </w:pPr>
    <w:rPr>
      <w:sz w:val="28"/>
    </w:rPr>
  </w:style>
  <w:style w:type="paragraph" w:customStyle="1" w:styleId="af7">
    <w:name w:val="Заголовок середина"/>
    <w:basedOn w:val="a"/>
    <w:qFormat/>
    <w:rsid w:val="007329AC"/>
    <w:pPr>
      <w:tabs>
        <w:tab w:val="left" w:pos="9498"/>
        <w:tab w:val="left" w:pos="9639"/>
      </w:tabs>
      <w:spacing w:line="360" w:lineRule="auto"/>
      <w:ind w:left="-284" w:right="284" w:firstLine="709"/>
      <w:jc w:val="center"/>
      <w:outlineLvl w:val="0"/>
    </w:pPr>
    <w:rPr>
      <w:b/>
      <w:sz w:val="28"/>
      <w:szCs w:val="24"/>
    </w:rPr>
  </w:style>
  <w:style w:type="paragraph" w:styleId="91">
    <w:name w:val="toc 9"/>
    <w:basedOn w:val="a"/>
    <w:next w:val="a"/>
    <w:autoRedefine/>
    <w:semiHidden/>
    <w:unhideWhenUsed/>
    <w:rsid w:val="00D31A96"/>
    <w:pPr>
      <w:spacing w:after="100"/>
      <w:ind w:left="1600"/>
    </w:pPr>
  </w:style>
  <w:style w:type="paragraph" w:styleId="71">
    <w:name w:val="toc 7"/>
    <w:basedOn w:val="a"/>
    <w:next w:val="a"/>
    <w:autoRedefine/>
    <w:semiHidden/>
    <w:unhideWhenUsed/>
    <w:rsid w:val="00D31A96"/>
    <w:pPr>
      <w:spacing w:after="100"/>
      <w:ind w:left="1200"/>
    </w:pPr>
  </w:style>
  <w:style w:type="paragraph" w:customStyle="1" w:styleId="af8">
    <w:name w:val="Заголовок абзац"/>
    <w:basedOn w:val="a"/>
    <w:link w:val="af9"/>
    <w:qFormat/>
    <w:rsid w:val="007329AC"/>
    <w:pPr>
      <w:spacing w:line="360" w:lineRule="auto"/>
      <w:ind w:left="-284" w:right="284" w:firstLine="709"/>
      <w:outlineLvl w:val="0"/>
    </w:pPr>
    <w:rPr>
      <w:b/>
      <w:sz w:val="28"/>
    </w:rPr>
  </w:style>
  <w:style w:type="paragraph" w:styleId="afa">
    <w:name w:val="caption"/>
    <w:basedOn w:val="a"/>
    <w:next w:val="a"/>
    <w:link w:val="afb"/>
    <w:unhideWhenUsed/>
    <w:qFormat/>
    <w:rsid w:val="00F362AD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afc">
    <w:name w:val="Заголовок центр лист"/>
    <w:basedOn w:val="a"/>
    <w:qFormat/>
    <w:rsid w:val="003E4389"/>
    <w:pPr>
      <w:ind w:hanging="284"/>
      <w:jc w:val="center"/>
    </w:pPr>
    <w:rPr>
      <w:b/>
      <w:sz w:val="28"/>
      <w:szCs w:val="22"/>
    </w:rPr>
  </w:style>
  <w:style w:type="character" w:customStyle="1" w:styleId="60">
    <w:name w:val="Заголовок 6 Знак"/>
    <w:basedOn w:val="a0"/>
    <w:link w:val="6"/>
    <w:semiHidden/>
    <w:rsid w:val="007329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semiHidden/>
    <w:rsid w:val="007329A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d">
    <w:name w:val="table of figures"/>
    <w:basedOn w:val="a"/>
    <w:next w:val="a"/>
    <w:semiHidden/>
    <w:unhideWhenUsed/>
    <w:rsid w:val="00F362AD"/>
  </w:style>
  <w:style w:type="paragraph" w:customStyle="1" w:styleId="afe">
    <w:name w:val="Рисунок"/>
    <w:basedOn w:val="afa"/>
    <w:link w:val="aff"/>
    <w:qFormat/>
    <w:rsid w:val="00F362AD"/>
    <w:pPr>
      <w:spacing w:after="120" w:line="360" w:lineRule="auto"/>
      <w:jc w:val="center"/>
    </w:pPr>
    <w:rPr>
      <w:b w:val="0"/>
      <w:color w:val="auto"/>
      <w:sz w:val="28"/>
    </w:rPr>
  </w:style>
  <w:style w:type="paragraph" w:customStyle="1" w:styleId="72">
    <w:name w:val="Стиль7"/>
    <w:basedOn w:val="afe"/>
    <w:link w:val="73"/>
    <w:qFormat/>
    <w:rsid w:val="006B2557"/>
    <w:pPr>
      <w:ind w:left="-284" w:right="284"/>
    </w:pPr>
  </w:style>
  <w:style w:type="character" w:customStyle="1" w:styleId="afb">
    <w:name w:val="Название объекта Знак"/>
    <w:basedOn w:val="a0"/>
    <w:link w:val="afa"/>
    <w:rsid w:val="00F362AD"/>
    <w:rPr>
      <w:b/>
      <w:bCs/>
      <w:color w:val="4F81BD" w:themeColor="accent1"/>
      <w:sz w:val="18"/>
      <w:szCs w:val="18"/>
    </w:rPr>
  </w:style>
  <w:style w:type="character" w:customStyle="1" w:styleId="aff">
    <w:name w:val="Рисунок Знак"/>
    <w:basedOn w:val="afb"/>
    <w:link w:val="afe"/>
    <w:rsid w:val="00F362AD"/>
    <w:rPr>
      <w:b w:val="0"/>
      <w:bCs/>
      <w:color w:val="4F81BD" w:themeColor="accent1"/>
      <w:sz w:val="28"/>
      <w:szCs w:val="18"/>
    </w:rPr>
  </w:style>
  <w:style w:type="character" w:customStyle="1" w:styleId="73">
    <w:name w:val="Стиль7 Знак"/>
    <w:basedOn w:val="aff"/>
    <w:link w:val="72"/>
    <w:rsid w:val="006B2557"/>
    <w:rPr>
      <w:b w:val="0"/>
      <w:bCs/>
      <w:color w:val="4F81BD" w:themeColor="accent1"/>
      <w:sz w:val="28"/>
      <w:szCs w:val="18"/>
    </w:rPr>
  </w:style>
  <w:style w:type="character" w:customStyle="1" w:styleId="20">
    <w:name w:val="Заголовок 2 Знак"/>
    <w:basedOn w:val="a0"/>
    <w:link w:val="2"/>
    <w:rsid w:val="00E071BF"/>
    <w:rPr>
      <w:rFonts w:ascii="GOST type B" w:hAnsi="GOST type B"/>
      <w:i/>
      <w:sz w:val="40"/>
    </w:rPr>
  </w:style>
  <w:style w:type="character" w:customStyle="1" w:styleId="30">
    <w:name w:val="Заголовок 3 Знак"/>
    <w:basedOn w:val="a0"/>
    <w:link w:val="3"/>
    <w:rsid w:val="00E071BF"/>
    <w:rPr>
      <w:rFonts w:ascii="GOST type B" w:hAnsi="GOST type B"/>
      <w:i/>
      <w:sz w:val="28"/>
    </w:rPr>
  </w:style>
  <w:style w:type="paragraph" w:customStyle="1" w:styleId="81">
    <w:name w:val="Стиль8"/>
    <w:basedOn w:val="af8"/>
    <w:link w:val="82"/>
    <w:qFormat/>
    <w:rsid w:val="00A21998"/>
    <w:pPr>
      <w:jc w:val="both"/>
    </w:pPr>
    <w:rPr>
      <w:b w:val="0"/>
    </w:rPr>
  </w:style>
  <w:style w:type="paragraph" w:customStyle="1" w:styleId="92">
    <w:name w:val="Стиль9"/>
    <w:basedOn w:val="a"/>
    <w:link w:val="93"/>
    <w:qFormat/>
    <w:rsid w:val="00367C73"/>
  </w:style>
  <w:style w:type="character" w:customStyle="1" w:styleId="af9">
    <w:name w:val="Заголовок абзац Знак"/>
    <w:basedOn w:val="a0"/>
    <w:link w:val="af8"/>
    <w:rsid w:val="00A21998"/>
    <w:rPr>
      <w:b/>
      <w:sz w:val="28"/>
    </w:rPr>
  </w:style>
  <w:style w:type="character" w:customStyle="1" w:styleId="82">
    <w:name w:val="Стиль8 Знак"/>
    <w:basedOn w:val="af9"/>
    <w:link w:val="81"/>
    <w:rsid w:val="00A21998"/>
    <w:rPr>
      <w:b w:val="0"/>
      <w:sz w:val="28"/>
    </w:rPr>
  </w:style>
  <w:style w:type="paragraph" w:customStyle="1" w:styleId="100">
    <w:name w:val="Стиль10"/>
    <w:basedOn w:val="92"/>
    <w:link w:val="101"/>
    <w:qFormat/>
    <w:rsid w:val="00367C73"/>
    <w:pPr>
      <w:jc w:val="both"/>
    </w:pPr>
    <w:rPr>
      <w:sz w:val="28"/>
    </w:rPr>
  </w:style>
  <w:style w:type="character" w:customStyle="1" w:styleId="93">
    <w:name w:val="Стиль9 Знак"/>
    <w:basedOn w:val="a0"/>
    <w:link w:val="92"/>
    <w:rsid w:val="00367C73"/>
  </w:style>
  <w:style w:type="paragraph" w:customStyle="1" w:styleId="aff0">
    <w:name w:val="мойстиль"/>
    <w:basedOn w:val="100"/>
    <w:link w:val="aff1"/>
    <w:qFormat/>
    <w:rsid w:val="003933A7"/>
    <w:pPr>
      <w:spacing w:line="360" w:lineRule="auto"/>
      <w:ind w:left="-284" w:right="284" w:firstLine="709"/>
    </w:pPr>
  </w:style>
  <w:style w:type="character" w:customStyle="1" w:styleId="101">
    <w:name w:val="Стиль10 Знак"/>
    <w:basedOn w:val="93"/>
    <w:link w:val="100"/>
    <w:rsid w:val="00367C73"/>
    <w:rPr>
      <w:sz w:val="28"/>
    </w:rPr>
  </w:style>
  <w:style w:type="character" w:customStyle="1" w:styleId="aff1">
    <w:name w:val="мойстиль Знак"/>
    <w:basedOn w:val="101"/>
    <w:link w:val="aff0"/>
    <w:rsid w:val="003933A7"/>
    <w:rPr>
      <w:sz w:val="28"/>
    </w:rPr>
  </w:style>
  <w:style w:type="character" w:styleId="aff2">
    <w:name w:val="FollowedHyperlink"/>
    <w:basedOn w:val="a0"/>
    <w:semiHidden/>
    <w:unhideWhenUsed/>
    <w:rsid w:val="009C43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svg"/><Relationship Id="rId22" Type="http://schemas.openxmlformats.org/officeDocument/2006/relationships/image" Target="media/image10.png"/><Relationship Id="rId27" Type="http://schemas.openxmlformats.org/officeDocument/2006/relationships/footer" Target="footer4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ollege\&#1050;&#1055;%20&#1080;%20&#1044;&#1055;\&#1055;&#1086;&#1103;&#1089;&#1085;&#1080;&#1090;&#1077;&#1083;&#1100;&#1085;&#1072;&#1103;%20&#1079;&#1072;&#1087;&#1080;&#1089;&#1082;&#1072;%20&#1050;&#105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1F1A0-2B44-4B10-8CEB-7E3A7668F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Пояснительная записка КП.dotx</Template>
  <TotalTime>250</TotalTime>
  <Pages>8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Yelizaveta Pachkovskaya</dc:creator>
  <cp:lastModifiedBy>Андрей Колб</cp:lastModifiedBy>
  <cp:revision>5</cp:revision>
  <cp:lastPrinted>2026-05-13T21:05:00Z</cp:lastPrinted>
  <dcterms:created xsi:type="dcterms:W3CDTF">2026-05-11T08:25:00Z</dcterms:created>
  <dcterms:modified xsi:type="dcterms:W3CDTF">2026-05-15T12:30:00Z</dcterms:modified>
</cp:coreProperties>
</file>